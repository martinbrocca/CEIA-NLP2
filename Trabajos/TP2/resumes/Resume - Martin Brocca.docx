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tbl>
      <w:tblPr>
        <w:tblStyle w:val="Tablaconcuadrcula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4680"/>
        <w:gridCol w:w="4680"/>
      </w:tblGrid>
      <w:tr w:rsidRPr="00962BC9" w:rsidR="00D92B95" w:rsidTr="008E4A0B" w14:paraId="3C55BAD2" w14:textId="77777777">
        <w:tc>
          <w:tcPr>
            <w:tcW w:w="4680" w:type="dxa"/>
            <w:vAlign w:val="bottom"/>
          </w:tcPr>
          <w:p w:rsidRPr="00962BC9" w:rsidR="00C84833" w:rsidP="00962BC9" w:rsidRDefault="00616F2A" w14:paraId="3D92923D" w14:textId="5C4AA05F">
            <w:pPr>
              <w:pStyle w:val="Ttulo"/>
              <w:rPr>
                <w:rFonts w:ascii="Yu Gothic UI" w:hAnsi="Yu Gothic UI" w:eastAsia="Yu Gothic UI"/>
                <w:sz w:val="52"/>
              </w:rPr>
            </w:pPr>
            <w:sdt>
              <w:sdtPr>
                <w:rPr>
                  <w:rFonts w:ascii="Yu Gothic UI" w:hAnsi="Yu Gothic UI" w:eastAsia="Yu Gothic UI"/>
                  <w:sz w:val="52"/>
                </w:rPr>
                <w:alias w:val="Enter first name:"/>
                <w:tag w:val="Enter first name:"/>
                <w:id w:val="1306818671"/>
                <w:placeholder>
                  <w:docPart w:val="98118A13BEB249FEBB840DE719E038BB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8E4A0B">
                  <w:rPr>
                    <w:rFonts w:ascii="Yu Gothic UI" w:hAnsi="Yu Gothic UI" w:eastAsia="Yu Gothic UI"/>
                    <w:sz w:val="52"/>
                  </w:rPr>
                  <w:t>Martin</w:t>
                </w:r>
              </w:sdtContent>
            </w:sdt>
            <w:r w:rsidRPr="00962BC9" w:rsidR="00D92B95">
              <w:rPr>
                <w:rFonts w:ascii="Yu Gothic UI" w:hAnsi="Yu Gothic UI" w:eastAsia="Yu Gothic UI"/>
                <w:sz w:val="52"/>
              </w:rPr>
              <w:br/>
            </w:r>
            <w:sdt>
              <w:sdtPr>
                <w:rPr>
                  <w:rFonts w:ascii="Yu Gothic UI" w:hAnsi="Yu Gothic UI" w:eastAsia="Yu Gothic UI"/>
                  <w:sz w:val="52"/>
                </w:rPr>
                <w:alias w:val="Enter last name:"/>
                <w:tag w:val="Enter last name:"/>
                <w:id w:val="-1656595288"/>
                <w:placeholder>
                  <w:docPart w:val="87B1DC209C1542E88B00C3A89ED49520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8E4A0B">
                  <w:rPr>
                    <w:rFonts w:ascii="Yu Gothic UI" w:hAnsi="Yu Gothic UI" w:eastAsia="Yu Gothic UI"/>
                    <w:sz w:val="52"/>
                  </w:rPr>
                  <w:t>Brocca</w:t>
                </w:r>
              </w:sdtContent>
            </w:sdt>
          </w:p>
        </w:tc>
        <w:tc>
          <w:tcPr>
            <w:tcW w:w="4680" w:type="dxa"/>
            <w:vAlign w:val="bottom"/>
          </w:tcPr>
          <w:tbl>
            <w:tblPr>
              <w:tblStyle w:val="Tablaconcuadrcula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4225"/>
              <w:gridCol w:w="455"/>
            </w:tblGrid>
            <w:tr w:rsidRPr="00962BC9" w:rsidR="00932D92" w:rsidTr="005342A4" w14:paraId="62A4F0CF" w14:textId="77777777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Pr="00962BC9" w:rsidR="004E2970" w:rsidP="00962BC9" w:rsidRDefault="00616F2A" w14:paraId="3B01054D" w14:textId="5EA5DF43">
                  <w:pPr>
                    <w:pStyle w:val="ContactInfo"/>
                    <w:rPr>
                      <w:rFonts w:ascii="Yu Gothic UI" w:hAnsi="Yu Gothic UI" w:eastAsia="Yu Gothic UI"/>
                      <w:sz w:val="18"/>
                    </w:rPr>
                  </w:pPr>
                  <w:sdt>
                    <w:sdtPr>
                      <w:rPr>
                        <w:rFonts w:ascii="Yu Gothic UI" w:hAnsi="Yu Gothic UI" w:eastAsia="Yu Gothic UI"/>
                        <w:sz w:val="18"/>
                      </w:rPr>
                      <w:alias w:val="Enter address:"/>
                      <w:tag w:val="Enter address:"/>
                      <w:id w:val="966779368"/>
                      <w:placeholder>
                        <w:docPart w:val="BCCB561F2F2F474DA3BEF9670D75EB7A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A65757">
                        <w:rPr>
                          <w:rFonts w:ascii="Yu Gothic UI" w:hAnsi="Yu Gothic UI" w:eastAsia="Yu Gothic UI"/>
                          <w:sz w:val="18"/>
                        </w:rPr>
                        <w:t>The Woodlands, TX</w:t>
                      </w:r>
                    </w:sdtContent>
                  </w:sdt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Pr="00962BC9" w:rsidR="00932D92" w:rsidP="00932D92" w:rsidRDefault="00932D92" w14:paraId="31353E54" w14:textId="77777777">
                  <w:pPr>
                    <w:pStyle w:val="Icons"/>
                    <w:rPr>
                      <w:rFonts w:ascii="Yu Gothic UI" w:hAnsi="Yu Gothic UI" w:eastAsia="Yu Gothic UI"/>
                      <w:sz w:val="18"/>
                    </w:rPr>
                  </w:pPr>
                  <w:r w:rsidRPr="00962BC9">
                    <w:rPr>
                      <w:rFonts w:ascii="Yu Gothic UI" w:hAnsi="Yu Gothic UI" w:eastAsia="Yu Gothic UI"/>
                      <w:noProof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5A4AC36C" wp14:editId="0137E9E5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Address icon" coordsize="2846,2833" o:spid="_x0000_s1026" fillcolor="#007fab [3204]" stroked="f" strokeweight="0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w14:anchorId="44763E9F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Pr="00962BC9" w:rsidR="00932D92" w:rsidTr="005342A4" w14:paraId="00CEF474" w14:textId="77777777">
              <w:sdt>
                <w:sdtPr>
                  <w:rPr>
                    <w:rFonts w:ascii="Yu Gothic UI" w:hAnsi="Yu Gothic UI" w:eastAsia="Yu Gothic UI"/>
                    <w:sz w:val="18"/>
                  </w:rPr>
                  <w:alias w:val="Enter phone:"/>
                  <w:tag w:val="Enter phone:"/>
                  <w:id w:val="-1849400302"/>
                  <w:placeholder>
                    <w:docPart w:val="3F6D0E1D7A53462A98D0DB6D657788BA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:rsidRPr="00962BC9" w:rsidR="00932D92" w:rsidP="00962BC9" w:rsidRDefault="005C3702" w14:paraId="6CB71C4C" w14:textId="1907D74F">
                      <w:pPr>
                        <w:pStyle w:val="ContactInfo"/>
                        <w:rPr>
                          <w:rFonts w:ascii="Yu Gothic UI" w:hAnsi="Yu Gothic UI" w:eastAsia="Yu Gothic UI"/>
                          <w:sz w:val="18"/>
                        </w:rPr>
                      </w:pPr>
                      <w:r>
                        <w:rPr>
                          <w:rFonts w:ascii="Yu Gothic UI" w:hAnsi="Yu Gothic UI" w:eastAsia="Yu Gothic UI"/>
                          <w:sz w:val="18"/>
                        </w:rPr>
                        <w:t>+</w:t>
                      </w:r>
                      <w:r w:rsidR="00A65757">
                        <w:rPr>
                          <w:rFonts w:ascii="Yu Gothic UI" w:hAnsi="Yu Gothic UI" w:eastAsia="Yu Gothic UI"/>
                          <w:sz w:val="18"/>
                        </w:rPr>
                        <w:t>1-832-323-2199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962BC9" w:rsidR="00932D92" w:rsidP="00932D92" w:rsidRDefault="00932D92" w14:paraId="47C58D6A" w14:textId="77777777">
                  <w:pPr>
                    <w:pStyle w:val="Icons"/>
                    <w:rPr>
                      <w:rFonts w:ascii="Yu Gothic UI" w:hAnsi="Yu Gothic UI" w:eastAsia="Yu Gothic UI"/>
                      <w:sz w:val="18"/>
                    </w:rPr>
                  </w:pPr>
                  <w:r w:rsidRPr="00962BC9">
                    <w:rPr>
                      <w:rFonts w:ascii="Yu Gothic UI" w:hAnsi="Yu Gothic UI" w:eastAsia="Yu Gothic UI"/>
                      <w:noProof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591499A2" wp14:editId="0656B279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Tele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Phone icon" coordsize="2552,2616" o:spid="_x0000_s1026" fillcolor="#007fab [3204]" stroked="f" strokeweight="0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w14:anchorId="36875712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Pr="00962BC9" w:rsidR="00932D92" w:rsidTr="005342A4" w14:paraId="46ACD768" w14:textId="77777777">
              <w:sdt>
                <w:sdtPr>
                  <w:rPr>
                    <w:rFonts w:ascii="Yu Gothic UI" w:hAnsi="Yu Gothic UI" w:eastAsia="Yu Gothic UI"/>
                    <w:sz w:val="18"/>
                  </w:rPr>
                  <w:alias w:val="Enter email:"/>
                  <w:tag w:val="Enter email:"/>
                  <w:id w:val="-675184368"/>
                  <w:placeholder>
                    <w:docPart w:val="42BE851D6A1F454B80496A11DF8915D5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:rsidRPr="00962BC9" w:rsidR="00932D92" w:rsidP="00962BC9" w:rsidRDefault="008E4A0B" w14:paraId="1E84AA8F" w14:textId="1C0717CC">
                      <w:pPr>
                        <w:pStyle w:val="ContactInfo"/>
                        <w:rPr>
                          <w:rFonts w:ascii="Yu Gothic UI" w:hAnsi="Yu Gothic UI" w:eastAsia="Yu Gothic UI"/>
                          <w:sz w:val="18"/>
                        </w:rPr>
                      </w:pPr>
                      <w:r>
                        <w:rPr>
                          <w:rFonts w:ascii="Yu Gothic UI" w:hAnsi="Yu Gothic UI" w:eastAsia="Yu Gothic UI"/>
                          <w:sz w:val="18"/>
                        </w:rPr>
                        <w:t>martinbrocca</w:t>
                      </w:r>
                      <w:r w:rsidRPr="00962BC9" w:rsidR="00962BC9">
                        <w:rPr>
                          <w:rFonts w:ascii="Yu Gothic UI" w:hAnsi="Yu Gothic UI" w:eastAsia="Yu Gothic UI"/>
                          <w:sz w:val="18"/>
                        </w:rPr>
                        <w:t>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962BC9" w:rsidR="00932D92" w:rsidP="00932D92" w:rsidRDefault="007307A3" w14:paraId="628FEE10" w14:textId="77777777">
                  <w:pPr>
                    <w:pStyle w:val="Icons"/>
                    <w:rPr>
                      <w:rFonts w:ascii="Yu Gothic UI" w:hAnsi="Yu Gothic UI" w:eastAsia="Yu Gothic UI"/>
                      <w:sz w:val="18"/>
                    </w:rPr>
                  </w:pPr>
                  <w:r w:rsidRPr="00962BC9">
                    <w:rPr>
                      <w:rFonts w:ascii="Yu Gothic UI" w:hAnsi="Yu Gothic UI" w:eastAsia="Yu Gothic UI"/>
                      <w:noProof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470989FF" wp14:editId="5D96414A">
                            <wp:extent cx="137160" cy="91440"/>
                            <wp:effectExtent l="0" t="0" r="0" b="3810"/>
                            <wp:docPr id="5" name="Freeform 5" descr="Email icon">
                              <a:hlinkClick xmlns:a="http://schemas.openxmlformats.org/drawingml/2006/main" r:id="rId9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5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mailto:martinbrocca@gmail.com" alt="Email icon" coordsize="120,80" o:spid="_x0000_s1026" o:button="t" fillcolor="#007fab [3204]" stroked="f" strokeweight="0" path="m108,21r,l60,58,12,21v-1,-1,-1,-2,,-3c13,16,14,16,16,17l60,51,104,17v1,-1,3,-1,4,1c109,19,109,20,108,21r,xm114,r,l6,c3,,,3,,6l,74v,3,3,6,6,6l114,80v3,,6,-3,6,-6l120,6c120,3,117,,11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" w14:anchorId="022E0869">
                            <v:fill o:detectmouseclick="t"/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verticies="t" aspectratio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Pr="00962BC9" w:rsidR="00932D92" w:rsidTr="005342A4" w14:paraId="08C42E57" w14:textId="77777777">
              <w:sdt>
                <w:sdtPr>
                  <w:rPr>
                    <w:rFonts w:ascii="Yu Gothic UI" w:hAnsi="Yu Gothic UI" w:eastAsia="Yu Gothic UI"/>
                    <w:sz w:val="18"/>
                  </w:rPr>
                  <w:alias w:val="Enter LinkedIn profile:"/>
                  <w:tag w:val="Enter LinkedIn profile:"/>
                  <w:id w:val="1102843699"/>
                  <w:placeholder>
                    <w:docPart w:val="39820F6DC8434B8BA621E317EA6D1175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:rsidRPr="00962BC9" w:rsidR="00932D92" w:rsidP="008E4A0B" w:rsidRDefault="00C42791" w14:paraId="6FD08F0A" w14:textId="354F1D8E">
                      <w:pPr>
                        <w:pStyle w:val="ContactInfo"/>
                        <w:ind w:left="-783"/>
                        <w:rPr>
                          <w:rFonts w:ascii="Yu Gothic UI" w:hAnsi="Yu Gothic UI" w:eastAsia="Yu Gothic UI"/>
                          <w:sz w:val="18"/>
                        </w:rPr>
                      </w:pPr>
                      <w:r>
                        <w:rPr>
                          <w:rFonts w:ascii="Yu Gothic UI" w:hAnsi="Yu Gothic UI" w:eastAsia="Yu Gothic UI"/>
                          <w:sz w:val="18"/>
                        </w:rPr>
                        <w:t>https:</w:t>
                      </w:r>
                      <w:r w:rsidR="00616F2A">
                        <w:rPr>
                          <w:rFonts w:ascii="Yu Gothic UI" w:hAnsi="Yu Gothic UI" w:eastAsia="Yu Gothic UI"/>
                          <w:sz w:val="18"/>
                        </w:rPr>
                        <w:t>/</w:t>
                      </w:r>
                      <w:r>
                        <w:rPr>
                          <w:rFonts w:ascii="Yu Gothic UI" w:hAnsi="Yu Gothic UI" w:eastAsia="Yu Gothic UI"/>
                          <w:sz w:val="18"/>
                        </w:rPr>
                        <w:t>/www.linkedin.com/in/martinbrocca</w:t>
                      </w:r>
                      <w:r w:rsidR="00616F2A">
                        <w:rPr>
                          <w:rFonts w:ascii="Yu Gothic UI" w:hAnsi="Yu Gothic UI" w:eastAsia="Yu Gothic UI"/>
                          <w:sz w:val="18"/>
                        </w:rPr>
                        <w:t xml:space="preserve"> 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962BC9" w:rsidR="00932D92" w:rsidP="00932D92" w:rsidRDefault="00932D92" w14:paraId="2F0C5FCE" w14:textId="77777777">
                  <w:pPr>
                    <w:pStyle w:val="Icons"/>
                    <w:rPr>
                      <w:rFonts w:ascii="Yu Gothic UI" w:hAnsi="Yu Gothic UI" w:eastAsia="Yu Gothic UI"/>
                      <w:sz w:val="18"/>
                    </w:rPr>
                  </w:pPr>
                  <w:r w:rsidRPr="00962BC9">
                    <w:rPr>
                      <w:rFonts w:ascii="Yu Gothic UI" w:hAnsi="Yu Gothic UI" w:eastAsia="Yu Gothic UI"/>
                      <w:noProof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1AF7E09D" wp14:editId="0DFA6719">
                            <wp:extent cx="109728" cy="109728"/>
                            <wp:effectExtent l="0" t="0" r="5080" b="5080"/>
                            <wp:docPr id="56" name="LinkedIn icon" descr="LinkedIn icon">
                              <a:hlinkClick xmlns:a="http://schemas.openxmlformats.org/drawingml/2006/main" r:id="rId10"/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www.linkedin.com/in/martinbrocca" alt="LinkedIn icon" coordsize="2616,2610" o:spid="_x0000_s1026" o:button="t" fillcolor="#007fab [3204]" stroked="f" strokeweight="0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" w14:anchorId="2AF7E970">
                            <v:fill o:detectmouseclick="t"/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Pr="00962BC9" w:rsidR="005342A4" w:rsidTr="005342A4" w14:paraId="5128C9E3" w14:textId="77777777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Pr="00962BC9" w:rsidR="005342A4" w:rsidP="005342A4" w:rsidRDefault="005342A4" w14:paraId="6932848A" w14:textId="77777777">
                  <w:pPr>
                    <w:pStyle w:val="ContactInfo"/>
                    <w:rPr>
                      <w:rFonts w:ascii="Yu Gothic UI" w:hAnsi="Yu Gothic UI" w:eastAsia="Yu Gothic UI"/>
                      <w:sz w:val="18"/>
                    </w:rPr>
                  </w:pP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962BC9" w:rsidR="005342A4" w:rsidP="00932D92" w:rsidRDefault="005342A4" w14:paraId="5213802B" w14:textId="77777777">
                  <w:pPr>
                    <w:pStyle w:val="Icons"/>
                    <w:rPr>
                      <w:rFonts w:ascii="Yu Gothic UI" w:hAnsi="Yu Gothic UI" w:eastAsia="Yu Gothic UI"/>
                      <w:sz w:val="18"/>
                    </w:rPr>
                  </w:pPr>
                </w:p>
              </w:tc>
            </w:tr>
          </w:tbl>
          <w:p w:rsidRPr="00962BC9" w:rsidR="00D92B95" w:rsidP="009D3336" w:rsidRDefault="00D92B95" w14:paraId="24D5E242" w14:textId="77777777">
            <w:pPr>
              <w:pStyle w:val="Encabezado"/>
              <w:rPr>
                <w:rFonts w:ascii="Yu Gothic UI" w:hAnsi="Yu Gothic UI" w:eastAsia="Yu Gothic UI"/>
                <w:sz w:val="18"/>
              </w:rPr>
            </w:pPr>
          </w:p>
        </w:tc>
      </w:tr>
    </w:tbl>
    <w:p w:rsidRPr="00962BC9" w:rsidR="00C43D65" w:rsidP="34AF03AA" w:rsidRDefault="34AF03AA" w14:paraId="3FECD0A6" w14:textId="4CEABC25">
      <w:pPr>
        <w:rPr>
          <w:rFonts w:ascii="Yu Gothic UI" w:hAnsi="Yu Gothic UI" w:eastAsia="Yu Gothic UI"/>
          <w:sz w:val="18"/>
          <w:szCs w:val="18"/>
        </w:rPr>
      </w:pPr>
      <w:r w:rsidRPr="34AF03AA">
        <w:rPr>
          <w:rFonts w:ascii="Yu Gothic UI" w:hAnsi="Yu Gothic UI" w:eastAsia="Yu Gothic UI"/>
          <w:sz w:val="18"/>
          <w:szCs w:val="18"/>
        </w:rPr>
        <w:t xml:space="preserve">Highly skilled and experienced Argentine-Italian IT professional with a strong technical background and over 7 years of leadership experience. Proven track record of facilitating discussions with senior leadership, addressing technical trade-offs, implementing best practices, and mitigating risks. Thrives in large, dynamic, and culturally diverse environments. Seeking a challenging role in an adaptable and forward-thinking company, where I can leverage my expertise to drive innovation, deliver exceptional solutions, and contribute to the company's growth and success. </w:t>
      </w:r>
    </w:p>
    <w:p w:rsidRPr="00962BC9" w:rsidR="00AD13CB" w:rsidP="00AD13CB" w:rsidRDefault="00616F2A" w14:paraId="7B0D3948" w14:textId="77777777">
      <w:pPr>
        <w:pStyle w:val="Ttulo1"/>
        <w:rPr>
          <w:rFonts w:ascii="Yu Gothic UI" w:hAnsi="Yu Gothic UI" w:eastAsia="Yu Gothic UI"/>
          <w:sz w:val="28"/>
        </w:rPr>
      </w:pPr>
      <w:sdt>
        <w:sdtPr>
          <w:rPr>
            <w:rFonts w:ascii="Yu Gothic UI" w:hAnsi="Yu Gothic UI" w:eastAsia="Yu Gothic UI"/>
            <w:sz w:val="28"/>
          </w:rPr>
          <w:alias w:val="Skills:"/>
          <w:tag w:val="Skills:"/>
          <w:id w:val="-891506033"/>
          <w:placeholder>
            <w:docPart w:val="55F6B95A609D4EA3B9AC66B89117E8F3"/>
          </w:placeholder>
          <w:temporary/>
          <w:showingPlcHdr/>
          <w15:appearance w15:val="hidden"/>
        </w:sdtPr>
        <w:sdtEndPr/>
        <w:sdtContent>
          <w:r w:rsidRPr="00962BC9" w:rsidR="004937AE">
            <w:rPr>
              <w:rFonts w:ascii="Yu Gothic UI" w:hAnsi="Yu Gothic UI" w:eastAsia="Yu Gothic UI"/>
              <w:sz w:val="28"/>
            </w:rPr>
            <w:t>Skills</w:t>
          </w:r>
        </w:sdtContent>
      </w:sdt>
    </w:p>
    <w:tbl>
      <w:tblPr>
        <w:tblStyle w:val="Tablaconcuadrcul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680"/>
        <w:gridCol w:w="4680"/>
      </w:tblGrid>
      <w:tr w:rsidRPr="00962BC9" w:rsidR="005B1D68" w:rsidTr="18BBEE93" w14:paraId="50C8CA2B" w14:textId="77777777">
        <w:tc>
          <w:tcPr>
            <w:tcW w:w="4680" w:type="dxa"/>
            <w:tcMar/>
          </w:tcPr>
          <w:p w:rsidR="0052653B" w:rsidP="00377BFE" w:rsidRDefault="00F7247D" w14:paraId="2CF53210" w14:textId="1CD59EE0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>
              <w:rPr>
                <w:rFonts w:ascii="Yu Gothic UI" w:hAnsi="Yu Gothic UI" w:eastAsia="Yu Gothic UI"/>
                <w:sz w:val="18"/>
              </w:rPr>
              <w:t xml:space="preserve">Practical experience </w:t>
            </w:r>
            <w:r w:rsidR="005A20C1">
              <w:rPr>
                <w:rFonts w:ascii="Yu Gothic UI" w:hAnsi="Yu Gothic UI" w:eastAsia="Yu Gothic UI"/>
                <w:sz w:val="18"/>
              </w:rPr>
              <w:t>applying architectural frameworks</w:t>
            </w:r>
          </w:p>
          <w:p w:rsidR="005A20C1" w:rsidP="00377BFE" w:rsidRDefault="00B279AF" w14:paraId="189046A2" w14:textId="1530F656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>
              <w:rPr>
                <w:rFonts w:ascii="Yu Gothic UI" w:hAnsi="Yu Gothic UI" w:eastAsia="Yu Gothic UI"/>
                <w:sz w:val="18"/>
              </w:rPr>
              <w:t>Strong analytical skills and problem-solving capabilities</w:t>
            </w:r>
          </w:p>
          <w:p w:rsidR="0052653B" w:rsidP="00377BFE" w:rsidRDefault="00EA1493" w14:paraId="71BF811F" w14:textId="40889136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>
              <w:rPr>
                <w:rFonts w:ascii="Yu Gothic UI" w:hAnsi="Yu Gothic UI" w:eastAsia="Yu Gothic UI"/>
                <w:sz w:val="18"/>
              </w:rPr>
              <w:t xml:space="preserve">Strong communication skills, </w:t>
            </w:r>
            <w:r w:rsidR="00121E05">
              <w:rPr>
                <w:rFonts w:ascii="Yu Gothic UI" w:hAnsi="Yu Gothic UI" w:eastAsia="Yu Gothic UI"/>
                <w:sz w:val="18"/>
              </w:rPr>
              <w:t>breaking down complex topics to different audiences.</w:t>
            </w:r>
          </w:p>
          <w:p w:rsidR="00094C50" w:rsidP="18BBEE93" w:rsidRDefault="00F15D0C" w14:paraId="61B90399" w14:textId="646AA898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  <w:szCs w:val="18"/>
              </w:rPr>
            </w:pPr>
            <w:r w:rsidRPr="18BBEE93" w:rsidR="37448D3D">
              <w:rPr>
                <w:rFonts w:ascii="Yu Gothic UI" w:hAnsi="Yu Gothic UI" w:eastAsia="Yu Gothic UI"/>
                <w:sz w:val="18"/>
                <w:szCs w:val="18"/>
              </w:rPr>
              <w:t xml:space="preserve">Experience </w:t>
            </w:r>
            <w:r w:rsidRPr="18BBEE93" w:rsidR="00F15D0C">
              <w:rPr>
                <w:rFonts w:ascii="Yu Gothic UI" w:hAnsi="Yu Gothic UI" w:eastAsia="Yu Gothic UI"/>
                <w:sz w:val="18"/>
                <w:szCs w:val="18"/>
              </w:rPr>
              <w:t xml:space="preserve">on data platforms, </w:t>
            </w:r>
            <w:r w:rsidRPr="18BBEE93" w:rsidR="00F15D0C">
              <w:rPr>
                <w:rFonts w:ascii="Yu Gothic UI" w:hAnsi="Yu Gothic UI" w:eastAsia="Yu Gothic UI"/>
                <w:sz w:val="18"/>
                <w:szCs w:val="18"/>
              </w:rPr>
              <w:t>patterns</w:t>
            </w:r>
            <w:r w:rsidRPr="18BBEE93" w:rsidR="00F15D0C">
              <w:rPr>
                <w:rFonts w:ascii="Yu Gothic UI" w:hAnsi="Yu Gothic UI" w:eastAsia="Yu Gothic UI"/>
                <w:sz w:val="18"/>
                <w:szCs w:val="18"/>
              </w:rPr>
              <w:t xml:space="preserve"> and modeling</w:t>
            </w:r>
          </w:p>
          <w:p w:rsidR="00F15D0C" w:rsidP="00094C50" w:rsidRDefault="00F15D0C" w14:paraId="404EF2CB" w14:textId="599B2DE3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>
              <w:rPr>
                <w:rFonts w:ascii="Yu Gothic UI" w:hAnsi="Yu Gothic UI" w:eastAsia="Yu Gothic UI"/>
                <w:sz w:val="18"/>
              </w:rPr>
              <w:t>Knowledge on software development process</w:t>
            </w:r>
          </w:p>
          <w:p w:rsidRPr="00214E2B" w:rsidR="00752315" w:rsidP="00214E2B" w:rsidRDefault="0066026D" w14:paraId="5B07F4A6" w14:textId="0F52E4E4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>
              <w:rPr>
                <w:rFonts w:ascii="Yu Gothic UI" w:hAnsi="Yu Gothic UI" w:eastAsia="Yu Gothic UI"/>
                <w:sz w:val="18"/>
              </w:rPr>
              <w:t>Experience managing complex and time critical projects</w:t>
            </w:r>
            <w:r w:rsidR="00F15D0C">
              <w:rPr>
                <w:rFonts w:ascii="Yu Gothic UI" w:hAnsi="Yu Gothic UI" w:eastAsia="Yu Gothic UI"/>
                <w:sz w:val="18"/>
              </w:rPr>
              <w:t xml:space="preserve"> (waterfall and agile)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3C70B6" w:rsidP="00377BFE" w:rsidRDefault="003C70B6" w14:paraId="1B085839" w14:textId="77777777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 w:rsidRPr="003C70B6">
              <w:rPr>
                <w:rFonts w:ascii="Yu Gothic UI" w:hAnsi="Yu Gothic UI" w:eastAsia="Yu Gothic UI"/>
                <w:sz w:val="18"/>
              </w:rPr>
              <w:t xml:space="preserve">Experience developing technical requirements, product roadmaps and backlogs </w:t>
            </w:r>
          </w:p>
          <w:p w:rsidRPr="003C70B6" w:rsidR="003C70B6" w:rsidP="003C70B6" w:rsidRDefault="003C70B6" w14:paraId="3AECC363" w14:textId="77777777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 w:rsidRPr="003C70B6">
              <w:rPr>
                <w:rFonts w:ascii="Yu Gothic UI" w:hAnsi="Yu Gothic UI" w:eastAsia="Yu Gothic UI"/>
                <w:sz w:val="18"/>
              </w:rPr>
              <w:t>Strong ownership and accountability to deliver results</w:t>
            </w:r>
          </w:p>
          <w:p w:rsidR="00752315" w:rsidP="00F055AE" w:rsidRDefault="003C70B6" w14:paraId="27DA94C3" w14:textId="77777777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</w:rPr>
            </w:pPr>
            <w:r w:rsidRPr="003C70B6">
              <w:rPr>
                <w:rFonts w:ascii="Yu Gothic UI" w:hAnsi="Yu Gothic UI" w:eastAsia="Yu Gothic UI"/>
                <w:sz w:val="18"/>
              </w:rPr>
              <w:t xml:space="preserve">Experience with IT compliance and risk management requirements </w:t>
            </w:r>
          </w:p>
          <w:p w:rsidRPr="00962BC9" w:rsidR="00214E2B" w:rsidP="18BBEE93" w:rsidRDefault="00214E2B" w14:noSpellErr="1" w14:paraId="2C160C60" w14:textId="49A40CC0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  <w:szCs w:val="18"/>
              </w:rPr>
            </w:pPr>
            <w:r w:rsidRPr="18BBEE93" w:rsidR="5CF70687">
              <w:rPr>
                <w:rFonts w:ascii="Yu Gothic UI" w:hAnsi="Yu Gothic UI" w:eastAsia="Yu Gothic UI"/>
                <w:sz w:val="18"/>
                <w:szCs w:val="18"/>
              </w:rPr>
              <w:t xml:space="preserve">Passion for technology and staying </w:t>
            </w:r>
            <w:r w:rsidRPr="18BBEE93" w:rsidR="5CF70687">
              <w:rPr>
                <w:rFonts w:ascii="Yu Gothic UI" w:hAnsi="Yu Gothic UI" w:eastAsia="Yu Gothic UI"/>
                <w:sz w:val="18"/>
                <w:szCs w:val="18"/>
              </w:rPr>
              <w:t>up-to-date</w:t>
            </w:r>
            <w:r w:rsidRPr="18BBEE93" w:rsidR="5CF70687">
              <w:rPr>
                <w:rFonts w:ascii="Yu Gothic UI" w:hAnsi="Yu Gothic UI" w:eastAsia="Yu Gothic UI"/>
                <w:sz w:val="18"/>
                <w:szCs w:val="18"/>
              </w:rPr>
              <w:t xml:space="preserve"> with </w:t>
            </w:r>
            <w:r w:rsidRPr="18BBEE93" w:rsidR="5CF70687">
              <w:rPr>
                <w:rFonts w:ascii="Yu Gothic UI" w:hAnsi="Yu Gothic UI" w:eastAsia="Yu Gothic UI"/>
                <w:sz w:val="18"/>
                <w:szCs w:val="18"/>
              </w:rPr>
              <w:t>new technologies</w:t>
            </w:r>
            <w:r w:rsidRPr="18BBEE93" w:rsidR="5CF70687">
              <w:rPr>
                <w:rFonts w:ascii="Yu Gothic UI" w:hAnsi="Yu Gothic UI" w:eastAsia="Yu Gothic UI"/>
                <w:sz w:val="18"/>
                <w:szCs w:val="18"/>
              </w:rPr>
              <w:t>, platforms, and innovation</w:t>
            </w:r>
          </w:p>
          <w:p w:rsidRPr="00962BC9" w:rsidR="00214E2B" w:rsidP="18BBEE93" w:rsidRDefault="00214E2B" w14:paraId="3906B133" w14:textId="7A9C2D7E">
            <w:pPr>
              <w:pStyle w:val="Listaconvietas"/>
              <w:numPr>
                <w:ilvl w:val="0"/>
                <w:numId w:val="4"/>
              </w:numPr>
              <w:rPr>
                <w:rFonts w:ascii="Yu Gothic UI" w:hAnsi="Yu Gothic UI" w:eastAsia="Yu Gothic UI"/>
                <w:sz w:val="18"/>
                <w:szCs w:val="18"/>
              </w:rPr>
            </w:pPr>
            <w:r w:rsidRPr="18BBEE93" w:rsidR="0817A844">
              <w:rPr>
                <w:rFonts w:ascii="Yu Gothic UI" w:hAnsi="Yu Gothic UI" w:eastAsia="Yu Gothic UI"/>
                <w:sz w:val="18"/>
                <w:szCs w:val="18"/>
              </w:rPr>
              <w:t xml:space="preserve">Experience </w:t>
            </w:r>
            <w:r w:rsidRPr="18BBEE93" w:rsidR="16E45EE7">
              <w:rPr>
                <w:rFonts w:ascii="Yu Gothic UI" w:hAnsi="Yu Gothic UI" w:eastAsia="Yu Gothic UI"/>
                <w:sz w:val="18"/>
                <w:szCs w:val="18"/>
              </w:rPr>
              <w:t>leading and designing datacenter and cloud infrastructure projects</w:t>
            </w:r>
          </w:p>
        </w:tc>
      </w:tr>
    </w:tbl>
    <w:p w:rsidRPr="00962BC9" w:rsidR="005B1D68" w:rsidP="004937AE" w:rsidRDefault="004A6331" w14:paraId="4200A8E4" w14:textId="77777777">
      <w:pPr>
        <w:pStyle w:val="Ttulo1"/>
        <w:rPr>
          <w:rFonts w:ascii="Yu Gothic UI" w:hAnsi="Yu Gothic UI" w:eastAsia="Yu Gothic UI"/>
          <w:sz w:val="28"/>
        </w:rPr>
      </w:pPr>
      <w:r>
        <w:rPr>
          <w:rFonts w:ascii="Yu Gothic UI" w:hAnsi="Yu Gothic UI" w:eastAsia="Yu Gothic UI"/>
          <w:sz w:val="28"/>
        </w:rPr>
        <w:t>Work History</w:t>
      </w:r>
    </w:p>
    <w:p w:rsidRPr="00962BC9" w:rsidR="005074A7" w:rsidP="005074A7" w:rsidRDefault="005074A7" w14:paraId="0BF25421" w14:textId="2FAAAA48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 xml:space="preserve">2022 - </w:t>
      </w:r>
      <w:r w:rsidR="0086743C">
        <w:rPr>
          <w:rFonts w:ascii="Yu Gothic UI" w:hAnsi="Yu Gothic UI" w:eastAsia="Yu Gothic UI"/>
          <w:sz w:val="18"/>
        </w:rPr>
        <w:t>Present</w:t>
      </w:r>
    </w:p>
    <w:p w:rsidRPr="00962BC9" w:rsidR="005074A7" w:rsidP="005074A7" w:rsidRDefault="005074A7" w14:paraId="6A9228DD" w14:textId="4495958B">
      <w:pPr>
        <w:pStyle w:val="Ttulo2"/>
        <w:rPr>
          <w:rFonts w:ascii="Yu Gothic UI" w:hAnsi="Yu Gothic UI" w:eastAsia="Yu Gothic UI"/>
          <w:sz w:val="24"/>
        </w:rPr>
      </w:pPr>
      <w:r w:rsidRPr="18BBEE93" w:rsidR="005074A7">
        <w:rPr>
          <w:rFonts w:ascii="Yu Gothic UI" w:hAnsi="Yu Gothic UI" w:eastAsia="Yu Gothic UI"/>
          <w:sz w:val="24"/>
          <w:szCs w:val="24"/>
        </w:rPr>
        <w:t>Solution Architect, Data &amp; Analytics</w:t>
      </w:r>
      <w:r w:rsidRPr="18BBEE93" w:rsidR="005074A7">
        <w:rPr>
          <w:rFonts w:ascii="Yu Gothic UI" w:hAnsi="Yu Gothic UI" w:eastAsia="Yu Gothic UI"/>
          <w:sz w:val="24"/>
          <w:szCs w:val="24"/>
        </w:rPr>
        <w:t xml:space="preserve"> / </w:t>
      </w:r>
      <w:r w:rsidRPr="18BBEE93" w:rsidR="005074A7">
        <w:rPr>
          <w:rStyle w:val="nfasis"/>
          <w:rFonts w:ascii="Yu Gothic UI" w:hAnsi="Yu Gothic UI" w:eastAsia="Yu Gothic UI"/>
          <w:sz w:val="24"/>
          <w:szCs w:val="24"/>
        </w:rPr>
        <w:t xml:space="preserve">ExxonMobil, </w:t>
      </w:r>
      <w:r w:rsidRPr="18BBEE93" w:rsidR="00B67AD0">
        <w:rPr>
          <w:rStyle w:val="nfasis"/>
          <w:rFonts w:ascii="Yu Gothic UI" w:hAnsi="Yu Gothic UI" w:eastAsia="Yu Gothic UI"/>
          <w:b w:val="0"/>
          <w:bCs w:val="0"/>
          <w:sz w:val="24"/>
          <w:szCs w:val="24"/>
        </w:rPr>
        <w:t>Houston, TX</w:t>
      </w:r>
    </w:p>
    <w:p w:rsidR="44FB7B28" w:rsidP="18BBEE93" w:rsidRDefault="44FB7B28" w14:paraId="19F580B8" w14:textId="5F055552">
      <w:pPr>
        <w:pStyle w:val="Normal"/>
        <w:spacing w:after="120" w:afterAutospacing="off"/>
        <w:ind w:left="0"/>
        <w:rPr>
          <w:rFonts w:ascii="Yu Gothic UI" w:hAnsi="Yu Gothic UI" w:eastAsia="Yu Gothic UI"/>
          <w:sz w:val="18"/>
          <w:szCs w:val="18"/>
        </w:rPr>
      </w:pPr>
      <w:r w:rsidRPr="18BBEE93" w:rsidR="44FB7B28">
        <w:rPr>
          <w:rFonts w:ascii="Yu Gothic UI" w:hAnsi="Yu Gothic UI" w:eastAsia="Yu Gothic UI"/>
          <w:sz w:val="18"/>
          <w:szCs w:val="18"/>
        </w:rPr>
        <w:t>Shape strategic vision and roadmaps for data and analytics technologies within the Unconventional Upstream domain. Define future states and spearhead innovative solutions to optimize operations and decision-making processes.</w:t>
      </w:r>
    </w:p>
    <w:p w:rsidR="44FB7B28" w:rsidP="18BBEE93" w:rsidRDefault="44FB7B28" w14:paraId="17871B85" w14:textId="5FF492DA">
      <w:pPr>
        <w:pStyle w:val="Normal"/>
        <w:spacing w:after="120" w:afterAutospacing="off"/>
        <w:ind w:left="0"/>
      </w:pPr>
      <w:r w:rsidRPr="18BBEE93" w:rsidR="44FB7B28">
        <w:rPr>
          <w:rFonts w:ascii="Yu Gothic UI" w:hAnsi="Yu Gothic UI" w:eastAsia="Yu Gothic UI"/>
          <w:sz w:val="18"/>
          <w:szCs w:val="18"/>
        </w:rPr>
        <w:t>Collaborate closely with cross-functional teams, including product owners, data engineers, and data scientists, to architect and deploy comprehensive data solutions and advanced analytics capabilities.</w:t>
      </w:r>
    </w:p>
    <w:p w:rsidR="44FB7B28" w:rsidP="18BBEE93" w:rsidRDefault="44FB7B28" w14:paraId="314EE24C" w14:textId="489AB8E4">
      <w:pPr>
        <w:pStyle w:val="Normal"/>
        <w:spacing w:after="120" w:afterAutospacing="off"/>
        <w:ind w:left="0"/>
      </w:pPr>
      <w:r w:rsidRPr="18BBEE93" w:rsidR="44FB7B28">
        <w:rPr>
          <w:rFonts w:ascii="Yu Gothic UI" w:hAnsi="Yu Gothic UI" w:eastAsia="Yu Gothic UI"/>
          <w:sz w:val="18"/>
          <w:szCs w:val="18"/>
        </w:rPr>
        <w:t>Establish and communicate architectural guidelines, best practices, and standards, ensuring alignment and coherence across all data and analytics initiatives within the organization.</w:t>
      </w:r>
    </w:p>
    <w:p w:rsidR="44FB7B28" w:rsidP="18BBEE93" w:rsidRDefault="44FB7B28" w14:paraId="4AD7B6DF" w14:textId="4219A460">
      <w:pPr>
        <w:pStyle w:val="Normal"/>
        <w:spacing w:after="120" w:afterAutospacing="off"/>
        <w:ind w:left="0"/>
      </w:pPr>
      <w:r w:rsidRPr="18BBEE93" w:rsidR="44FB7B28">
        <w:rPr>
          <w:rFonts w:ascii="Yu Gothic UI" w:hAnsi="Yu Gothic UI" w:eastAsia="Yu Gothic UI"/>
          <w:sz w:val="18"/>
          <w:szCs w:val="18"/>
        </w:rPr>
        <w:t>Provide decisive technical leadership and guidance throughout the lifecycle of data and analytics projects, ensuring successful implementation and delivery.</w:t>
      </w:r>
    </w:p>
    <w:p w:rsidRPr="00962BC9" w:rsidR="00913DA7" w:rsidP="00913DA7" w:rsidRDefault="00913DA7" w14:paraId="306FC90D" w14:textId="4CF3E5B2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20</w:t>
      </w:r>
      <w:r w:rsidR="005074A7">
        <w:rPr>
          <w:rFonts w:ascii="Yu Gothic UI" w:hAnsi="Yu Gothic UI" w:eastAsia="Yu Gothic UI"/>
          <w:sz w:val="18"/>
        </w:rPr>
        <w:t>22 - 202</w:t>
      </w:r>
      <w:r w:rsidR="009F3927">
        <w:rPr>
          <w:rFonts w:ascii="Yu Gothic UI" w:hAnsi="Yu Gothic UI" w:eastAsia="Yu Gothic UI"/>
          <w:sz w:val="18"/>
        </w:rPr>
        <w:t>3</w:t>
      </w:r>
    </w:p>
    <w:p w:rsidRPr="00962BC9" w:rsidR="00913DA7" w:rsidP="00913DA7" w:rsidRDefault="00913DA7" w14:paraId="4B80D2AF" w14:textId="6E5E4985">
      <w:pPr>
        <w:pStyle w:val="Ttulo2"/>
        <w:rPr>
          <w:rFonts w:ascii="Yu Gothic UI" w:hAnsi="Yu Gothic UI" w:eastAsia="Yu Gothic UI"/>
          <w:sz w:val="24"/>
        </w:rPr>
      </w:pPr>
      <w:r>
        <w:rPr>
          <w:rFonts w:ascii="Yu Gothic UI" w:hAnsi="Yu Gothic UI" w:eastAsia="Yu Gothic UI"/>
          <w:sz w:val="24"/>
        </w:rPr>
        <w:t>Solution Architect, I</w:t>
      </w:r>
      <w:r w:rsidR="005074A7">
        <w:rPr>
          <w:rFonts w:ascii="Yu Gothic UI" w:hAnsi="Yu Gothic UI" w:eastAsia="Yu Gothic UI"/>
          <w:sz w:val="24"/>
        </w:rPr>
        <w:t>o</w:t>
      </w:r>
      <w:r>
        <w:rPr>
          <w:rFonts w:ascii="Yu Gothic UI" w:hAnsi="Yu Gothic UI" w:eastAsia="Yu Gothic UI"/>
          <w:sz w:val="24"/>
        </w:rPr>
        <w:t xml:space="preserve">T </w:t>
      </w:r>
      <w:r w:rsidR="005074A7">
        <w:rPr>
          <w:rFonts w:ascii="Yu Gothic UI" w:hAnsi="Yu Gothic UI" w:eastAsia="Yu Gothic UI"/>
          <w:sz w:val="24"/>
        </w:rPr>
        <w:t>&amp; Digital Twin</w:t>
      </w:r>
      <w:r w:rsidRPr="00962BC9">
        <w:rPr>
          <w:rFonts w:ascii="Yu Gothic UI" w:hAnsi="Yu Gothic UI" w:eastAsia="Yu Gothic UI"/>
          <w:sz w:val="24"/>
        </w:rPr>
        <w:t xml:space="preserve"> / </w:t>
      </w:r>
      <w:r>
        <w:rPr>
          <w:rStyle w:val="nfasis"/>
          <w:rFonts w:ascii="Yu Gothic UI" w:hAnsi="Yu Gothic UI" w:eastAsia="Yu Gothic UI"/>
          <w:sz w:val="24"/>
        </w:rPr>
        <w:t xml:space="preserve">ExxonMobil, </w:t>
      </w:r>
      <w:r w:rsidRPr="00B75989">
        <w:rPr>
          <w:rStyle w:val="nfasis"/>
          <w:rFonts w:ascii="Yu Gothic UI" w:hAnsi="Yu Gothic UI" w:eastAsia="Yu Gothic UI"/>
          <w:b w:val="0"/>
          <w:sz w:val="24"/>
        </w:rPr>
        <w:t>Houston, TX</w:t>
      </w:r>
    </w:p>
    <w:p w:rsidR="001D4FF8" w:rsidP="18BBEE93" w:rsidRDefault="001D4FF8" w14:paraId="30F3B111" w14:textId="42D3B437">
      <w:pPr>
        <w:spacing w:after="120" w:afterAutospacing="off"/>
        <w:rPr>
          <w:rFonts w:ascii="Yu Gothic UI" w:hAnsi="Yu Gothic UI" w:eastAsia="Yu Gothic UI"/>
          <w:sz w:val="18"/>
          <w:szCs w:val="18"/>
        </w:rPr>
      </w:pPr>
      <w:r w:rsidRPr="18BBEE93" w:rsidR="001D4FF8">
        <w:rPr>
          <w:rFonts w:ascii="Yu Gothic UI" w:hAnsi="Yu Gothic UI" w:eastAsia="Yu Gothic UI"/>
          <w:sz w:val="18"/>
          <w:szCs w:val="18"/>
        </w:rPr>
        <w:t xml:space="preserve">Serve as a liaison among different internal organizations to </w:t>
      </w:r>
      <w:r w:rsidRPr="18BBEE93" w:rsidR="001D4FF8">
        <w:rPr>
          <w:rFonts w:ascii="Yu Gothic UI" w:hAnsi="Yu Gothic UI" w:eastAsia="Yu Gothic UI"/>
          <w:sz w:val="18"/>
          <w:szCs w:val="18"/>
        </w:rPr>
        <w:t>identify</w:t>
      </w:r>
      <w:r w:rsidRPr="18BBEE93" w:rsidR="001D4FF8">
        <w:rPr>
          <w:rFonts w:ascii="Yu Gothic UI" w:hAnsi="Yu Gothic UI" w:eastAsia="Yu Gothic UI"/>
          <w:sz w:val="18"/>
          <w:szCs w:val="18"/>
        </w:rPr>
        <w:t xml:space="preserve"> critical data and gather requirements for IoT and Digital Twin initiatives</w:t>
      </w:r>
      <w:r w:rsidRPr="18BBEE93" w:rsidR="001D4FF8">
        <w:rPr>
          <w:rFonts w:ascii="Yu Gothic UI" w:hAnsi="Yu Gothic UI" w:eastAsia="Yu Gothic UI"/>
          <w:sz w:val="18"/>
          <w:szCs w:val="18"/>
        </w:rPr>
        <w:t xml:space="preserve">. </w:t>
      </w:r>
      <w:r w:rsidRPr="18BBEE93" w:rsidR="001D4FF8">
        <w:rPr>
          <w:rFonts w:ascii="Yu Gothic UI" w:hAnsi="Yu Gothic UI" w:eastAsia="Yu Gothic UI"/>
          <w:sz w:val="18"/>
          <w:szCs w:val="18"/>
        </w:rPr>
        <w:t>Lead the company towards a transformative journey of digital immersive technologies, aiming to reduce operational costs and improve turnaround times.</w:t>
      </w:r>
      <w:r w:rsidR="001D4FF8">
        <w:rPr/>
        <w:t xml:space="preserve"> </w:t>
      </w:r>
      <w:r w:rsidRPr="18BBEE93" w:rsidR="00924671">
        <w:rPr>
          <w:rFonts w:ascii="Yu Gothic UI" w:hAnsi="Yu Gothic UI" w:eastAsia="Yu Gothic UI"/>
          <w:sz w:val="18"/>
          <w:szCs w:val="18"/>
        </w:rPr>
        <w:t>Assess</w:t>
      </w:r>
      <w:r w:rsidRPr="18BBEE93" w:rsidR="001D4FF8">
        <w:rPr>
          <w:rFonts w:ascii="Yu Gothic UI" w:hAnsi="Yu Gothic UI" w:eastAsia="Yu Gothic UI"/>
          <w:sz w:val="18"/>
          <w:szCs w:val="18"/>
        </w:rPr>
        <w:t xml:space="preserve"> end-to-end architecture and solutions for IoT and Digital Twin projects, considering scalability, security, and data integration requirements.</w:t>
      </w:r>
      <w:r w:rsidRPr="18BBEE93" w:rsidR="001D4FF8">
        <w:rPr>
          <w:rFonts w:ascii="Yu Gothic UI" w:hAnsi="Yu Gothic UI" w:eastAsia="Yu Gothic UI"/>
          <w:sz w:val="18"/>
          <w:szCs w:val="18"/>
        </w:rPr>
        <w:t xml:space="preserve"> </w:t>
      </w:r>
    </w:p>
    <w:p w:rsidR="001D4FF8" w:rsidP="18BBEE93" w:rsidRDefault="001D4FF8" w14:paraId="23301D69" w14:textId="6317EA86">
      <w:pPr>
        <w:spacing w:after="120" w:afterAutospacing="off"/>
        <w:rPr>
          <w:rFonts w:ascii="Yu Gothic UI" w:hAnsi="Yu Gothic UI" w:eastAsia="Yu Gothic UI"/>
          <w:sz w:val="18"/>
          <w:szCs w:val="18"/>
        </w:rPr>
      </w:pPr>
      <w:r w:rsidRPr="18BBEE93" w:rsidR="001D4FF8">
        <w:rPr>
          <w:rFonts w:ascii="Yu Gothic UI" w:hAnsi="Yu Gothic UI" w:eastAsia="Yu Gothic UI"/>
          <w:sz w:val="18"/>
          <w:szCs w:val="18"/>
        </w:rPr>
        <w:t xml:space="preserve">Evaluate and recommend </w:t>
      </w:r>
      <w:r w:rsidRPr="18BBEE93" w:rsidR="001D4FF8">
        <w:rPr>
          <w:rFonts w:ascii="Yu Gothic UI" w:hAnsi="Yu Gothic UI" w:eastAsia="Yu Gothic UI"/>
          <w:sz w:val="18"/>
          <w:szCs w:val="18"/>
        </w:rPr>
        <w:t>appropriate technologies</w:t>
      </w:r>
      <w:r w:rsidRPr="18BBEE93" w:rsidR="001D4FF8">
        <w:rPr>
          <w:rFonts w:ascii="Yu Gothic UI" w:hAnsi="Yu Gothic UI" w:eastAsia="Yu Gothic UI"/>
          <w:sz w:val="18"/>
          <w:szCs w:val="18"/>
        </w:rPr>
        <w:t>, platforms, and tools for implementing IoT and Digital Twin solutions.</w:t>
      </w:r>
      <w:r w:rsidR="007E2171">
        <w:rPr/>
        <w:t xml:space="preserve"> </w:t>
      </w:r>
    </w:p>
    <w:p w:rsidR="001D4FF8" w:rsidP="18BBEE93" w:rsidRDefault="001D4FF8" w14:paraId="28D69974" w14:textId="03030DE7">
      <w:pPr>
        <w:spacing w:after="120" w:afterAutospacing="off"/>
        <w:rPr>
          <w:rFonts w:ascii="Yu Gothic UI" w:hAnsi="Yu Gothic UI" w:eastAsia="Yu Gothic UI"/>
          <w:sz w:val="18"/>
          <w:szCs w:val="18"/>
        </w:rPr>
      </w:pPr>
      <w:r w:rsidRPr="18BBEE93" w:rsidR="007E2171">
        <w:rPr>
          <w:rFonts w:ascii="Yu Gothic UI" w:hAnsi="Yu Gothic UI" w:eastAsia="Yu Gothic UI"/>
          <w:sz w:val="18"/>
          <w:szCs w:val="18"/>
        </w:rPr>
        <w:t xml:space="preserve">Engage with external vendors and partners to explore collaboration opportunities and </w:t>
      </w:r>
      <w:r w:rsidRPr="18BBEE93" w:rsidR="007E2171">
        <w:rPr>
          <w:rFonts w:ascii="Yu Gothic UI" w:hAnsi="Yu Gothic UI" w:eastAsia="Yu Gothic UI"/>
          <w:sz w:val="18"/>
          <w:szCs w:val="18"/>
        </w:rPr>
        <w:t>leverage</w:t>
      </w:r>
      <w:r w:rsidRPr="18BBEE93" w:rsidR="007E2171">
        <w:rPr>
          <w:rFonts w:ascii="Yu Gothic UI" w:hAnsi="Yu Gothic UI" w:eastAsia="Yu Gothic UI"/>
          <w:sz w:val="18"/>
          <w:szCs w:val="18"/>
        </w:rPr>
        <w:t xml:space="preserve"> their </w:t>
      </w:r>
      <w:r w:rsidRPr="18BBEE93" w:rsidR="007E2171">
        <w:rPr>
          <w:rFonts w:ascii="Yu Gothic UI" w:hAnsi="Yu Gothic UI" w:eastAsia="Yu Gothic UI"/>
          <w:sz w:val="18"/>
          <w:szCs w:val="18"/>
        </w:rPr>
        <w:t>expertise</w:t>
      </w:r>
      <w:r w:rsidRPr="18BBEE93" w:rsidR="007E2171">
        <w:rPr>
          <w:rFonts w:ascii="Yu Gothic UI" w:hAnsi="Yu Gothic UI" w:eastAsia="Yu Gothic UI"/>
          <w:sz w:val="18"/>
          <w:szCs w:val="18"/>
        </w:rPr>
        <w:t xml:space="preserve"> for solution development.</w:t>
      </w:r>
    </w:p>
    <w:p w:rsidRPr="00962BC9" w:rsidR="0023705D" w:rsidP="00D413F9" w:rsidRDefault="00E22BF0" w14:paraId="2E5C016E" w14:textId="26166FFE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2019</w:t>
      </w:r>
      <w:r w:rsidRPr="00962BC9" w:rsidR="00D413F9">
        <w:rPr>
          <w:rFonts w:ascii="Yu Gothic UI" w:hAnsi="Yu Gothic UI" w:eastAsia="Yu Gothic UI"/>
          <w:sz w:val="18"/>
        </w:rPr>
        <w:t xml:space="preserve"> – </w:t>
      </w:r>
      <w:r w:rsidR="00913DA7">
        <w:rPr>
          <w:rFonts w:ascii="Yu Gothic UI" w:hAnsi="Yu Gothic UI" w:eastAsia="Yu Gothic UI"/>
          <w:sz w:val="18"/>
        </w:rPr>
        <w:t>2022</w:t>
      </w:r>
    </w:p>
    <w:p w:rsidRPr="00962BC9" w:rsidR="0023705D" w:rsidP="18BBEE93" w:rsidRDefault="00F15D0C" w14:paraId="1AAFA132" w14:textId="33DEAC4D">
      <w:pPr>
        <w:pStyle w:val="Ttulo2"/>
        <w:rPr>
          <w:rFonts w:ascii="Yu Gothic UI" w:hAnsi="Yu Gothic UI" w:eastAsia="Yu Gothic UI"/>
          <w:sz w:val="24"/>
          <w:szCs w:val="24"/>
        </w:rPr>
      </w:pPr>
      <w:r w:rsidRPr="18BBEE93" w:rsidR="00F15D0C">
        <w:rPr>
          <w:rFonts w:ascii="Yu Gothic UI" w:hAnsi="Yu Gothic UI" w:eastAsia="Yu Gothic UI"/>
          <w:sz w:val="24"/>
          <w:szCs w:val="24"/>
        </w:rPr>
        <w:t xml:space="preserve">Solution Architect, </w:t>
      </w:r>
      <w:r w:rsidRPr="18BBEE93" w:rsidR="54FA064B">
        <w:rPr>
          <w:rFonts w:ascii="Yu Gothic UI" w:hAnsi="Yu Gothic UI" w:eastAsia="Yu Gothic UI"/>
          <w:sz w:val="24"/>
          <w:szCs w:val="24"/>
        </w:rPr>
        <w:t>Observability</w:t>
      </w:r>
      <w:r w:rsidRPr="18BBEE93" w:rsidR="0095272C">
        <w:rPr>
          <w:rFonts w:ascii="Yu Gothic UI" w:hAnsi="Yu Gothic UI" w:eastAsia="Yu Gothic UI"/>
          <w:sz w:val="24"/>
          <w:szCs w:val="24"/>
        </w:rPr>
        <w:t>/</w:t>
      </w:r>
      <w:r w:rsidRPr="18BBEE93" w:rsidR="005A4A49">
        <w:rPr>
          <w:rFonts w:ascii="Yu Gothic UI" w:hAnsi="Yu Gothic UI" w:eastAsia="Yu Gothic UI"/>
          <w:sz w:val="24"/>
          <w:szCs w:val="24"/>
        </w:rPr>
        <w:t xml:space="preserve"> </w:t>
      </w:r>
      <w:r w:rsidRPr="18BBEE93" w:rsidR="008E4432">
        <w:rPr>
          <w:rStyle w:val="nfasis"/>
          <w:rFonts w:ascii="Yu Gothic UI" w:hAnsi="Yu Gothic UI" w:eastAsia="Yu Gothic UI"/>
          <w:sz w:val="24"/>
          <w:szCs w:val="24"/>
        </w:rPr>
        <w:t>ExxonMobil</w:t>
      </w:r>
      <w:r w:rsidRPr="18BBEE93" w:rsidR="00E22BF0">
        <w:rPr>
          <w:rStyle w:val="nfasis"/>
          <w:rFonts w:ascii="Yu Gothic UI" w:hAnsi="Yu Gothic UI" w:eastAsia="Yu Gothic UI"/>
          <w:sz w:val="24"/>
          <w:szCs w:val="24"/>
        </w:rPr>
        <w:t xml:space="preserve">, </w:t>
      </w:r>
      <w:r w:rsidRPr="18BBEE93" w:rsidR="00E22BF0">
        <w:rPr>
          <w:rStyle w:val="nfasis"/>
          <w:rFonts w:ascii="Yu Gothic UI" w:hAnsi="Yu Gothic UI" w:eastAsia="Yu Gothic UI"/>
          <w:b w:val="0"/>
          <w:bCs w:val="0"/>
          <w:sz w:val="24"/>
          <w:szCs w:val="24"/>
        </w:rPr>
        <w:t>Houston, TX</w:t>
      </w:r>
    </w:p>
    <w:p w:rsidR="006A75F6" w:rsidP="18BBEE93" w:rsidRDefault="00F055AE" w14:paraId="796B8BD6" w14:textId="59465EB2">
      <w:pPr>
        <w:pStyle w:val="Normal"/>
        <w:spacing w:after="120" w:afterAutospacing="off"/>
        <w:rPr>
          <w:rFonts w:ascii="Yu Gothic UI" w:hAnsi="Yu Gothic UI" w:eastAsia="Yu Gothic UI"/>
          <w:sz w:val="18"/>
          <w:szCs w:val="18"/>
        </w:rPr>
      </w:pPr>
      <w:r w:rsidRPr="18BBEE93" w:rsidR="591A1AE0">
        <w:rPr>
          <w:rFonts w:ascii="Yu Gothic UI" w:hAnsi="Yu Gothic UI" w:eastAsia="Yu Gothic UI"/>
          <w:sz w:val="18"/>
          <w:szCs w:val="18"/>
        </w:rPr>
        <w:t>Designed and implemented a unified observability platform for the overall IT systems, enhancing data accessibility, reducing silos, and enabling informed decision-making and automations.</w:t>
      </w:r>
    </w:p>
    <w:p w:rsidR="006A75F6" w:rsidP="18BBEE93" w:rsidRDefault="00F055AE" w14:paraId="0653F522" w14:textId="6DB35DBA">
      <w:pPr>
        <w:spacing w:after="120" w:afterAutospacing="off"/>
        <w:rPr>
          <w:rFonts w:ascii="Yu Gothic UI" w:hAnsi="Yu Gothic UI" w:eastAsia="Yu Gothic UI"/>
          <w:sz w:val="18"/>
          <w:szCs w:val="18"/>
        </w:rPr>
      </w:pPr>
      <w:r w:rsidRPr="18BBEE93" w:rsidR="00F15D0C">
        <w:rPr>
          <w:rFonts w:ascii="Yu Gothic UI" w:hAnsi="Yu Gothic UI" w:eastAsia="Yu Gothic UI"/>
          <w:sz w:val="18"/>
          <w:szCs w:val="18"/>
        </w:rPr>
        <w:t xml:space="preserve">Responsible for Cloud Monitoring strategy, developing standards and </w:t>
      </w:r>
      <w:r w:rsidRPr="18BBEE93" w:rsidR="002366E3">
        <w:rPr>
          <w:rFonts w:ascii="Yu Gothic UI" w:hAnsi="Yu Gothic UI" w:eastAsia="Yu Gothic UI"/>
          <w:sz w:val="18"/>
          <w:szCs w:val="18"/>
        </w:rPr>
        <w:t xml:space="preserve">best </w:t>
      </w:r>
      <w:r w:rsidRPr="18BBEE93" w:rsidR="00F15D0C">
        <w:rPr>
          <w:rFonts w:ascii="Yu Gothic UI" w:hAnsi="Yu Gothic UI" w:eastAsia="Yu Gothic UI"/>
          <w:sz w:val="18"/>
          <w:szCs w:val="18"/>
        </w:rPr>
        <w:t xml:space="preserve">practices for Cloud </w:t>
      </w:r>
      <w:r w:rsidRPr="18BBEE93" w:rsidR="00F15D0C">
        <w:rPr>
          <w:rFonts w:ascii="Yu Gothic UI" w:hAnsi="Yu Gothic UI" w:eastAsia="Yu Gothic UI"/>
          <w:sz w:val="18"/>
          <w:szCs w:val="18"/>
        </w:rPr>
        <w:t>Monitoring</w:t>
      </w:r>
      <w:r w:rsidRPr="18BBEE93" w:rsidR="4C232B9B">
        <w:rPr>
          <w:rFonts w:ascii="Yu Gothic UI" w:hAnsi="Yu Gothic UI" w:eastAsia="Yu Gothic UI"/>
          <w:sz w:val="18"/>
          <w:szCs w:val="18"/>
        </w:rPr>
        <w:t>.</w:t>
      </w:r>
    </w:p>
    <w:p w:rsidR="006A75F6" w:rsidP="18BBEE93" w:rsidRDefault="00F055AE" w14:paraId="5EC7B289" w14:textId="2B3945E6">
      <w:pPr>
        <w:spacing w:after="120" w:afterAutospacing="off"/>
        <w:rPr>
          <w:rFonts w:ascii="Yu Gothic UI" w:hAnsi="Yu Gothic UI" w:eastAsia="Yu Gothic UI"/>
          <w:sz w:val="18"/>
          <w:szCs w:val="18"/>
        </w:rPr>
      </w:pPr>
      <w:r w:rsidRPr="18BBEE93" w:rsidR="006A75F6">
        <w:rPr>
          <w:rFonts w:ascii="Yu Gothic UI" w:hAnsi="Yu Gothic UI" w:eastAsia="Yu Gothic UI"/>
          <w:sz w:val="18"/>
          <w:szCs w:val="18"/>
        </w:rPr>
        <w:t>Mento</w:t>
      </w:r>
      <w:r w:rsidRPr="18BBEE93" w:rsidR="006A75F6">
        <w:rPr>
          <w:rFonts w:ascii="Yu Gothic UI" w:hAnsi="Yu Gothic UI" w:eastAsia="Yu Gothic UI"/>
          <w:sz w:val="18"/>
          <w:szCs w:val="18"/>
        </w:rPr>
        <w:t>r and develop future technical experts.</w:t>
      </w:r>
    </w:p>
    <w:p w:rsidRPr="00962BC9" w:rsidR="00D413F9" w:rsidP="00D413F9" w:rsidRDefault="00554E0C" w14:paraId="2E191487" w14:textId="77777777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2018</w:t>
      </w:r>
      <w:r w:rsidRPr="00962BC9" w:rsidR="00D413F9">
        <w:rPr>
          <w:rFonts w:ascii="Yu Gothic UI" w:hAnsi="Yu Gothic UI" w:eastAsia="Yu Gothic UI"/>
          <w:sz w:val="18"/>
        </w:rPr>
        <w:t xml:space="preserve"> – </w:t>
      </w:r>
      <w:r>
        <w:rPr>
          <w:rFonts w:ascii="Yu Gothic UI" w:hAnsi="Yu Gothic UI" w:eastAsia="Yu Gothic UI"/>
          <w:sz w:val="18"/>
        </w:rPr>
        <w:t>2019</w:t>
      </w:r>
    </w:p>
    <w:p w:rsidRPr="00962BC9" w:rsidR="00D413F9" w:rsidP="00513EFC" w:rsidRDefault="00DA3F98" w14:paraId="133541F5" w14:textId="17917A97">
      <w:pPr>
        <w:pStyle w:val="Ttulo2"/>
        <w:rPr>
          <w:rFonts w:ascii="Yu Gothic UI" w:hAnsi="Yu Gothic UI" w:eastAsia="Yu Gothic UI"/>
          <w:sz w:val="24"/>
        </w:rPr>
      </w:pPr>
      <w:r w:rsidRPr="002366E3">
        <w:rPr>
          <w:rFonts w:ascii="Yu Gothic UI" w:hAnsi="Yu Gothic UI" w:eastAsia="Yu Gothic UI"/>
          <w:sz w:val="24"/>
        </w:rPr>
        <w:t>Product Manager</w:t>
      </w:r>
      <w:r>
        <w:rPr>
          <w:rFonts w:ascii="Yu Gothic UI" w:hAnsi="Yu Gothic UI" w:eastAsia="Yu Gothic UI"/>
          <w:sz w:val="24"/>
        </w:rPr>
        <w:t xml:space="preserve">, </w:t>
      </w:r>
      <w:r w:rsidRPr="002366E3" w:rsidR="002366E3">
        <w:rPr>
          <w:rFonts w:ascii="Yu Gothic UI" w:hAnsi="Yu Gothic UI" w:eastAsia="Yu Gothic UI"/>
          <w:sz w:val="24"/>
        </w:rPr>
        <w:t xml:space="preserve">Internet Hosting and DMZ </w:t>
      </w:r>
      <w:r w:rsidRPr="00962BC9" w:rsidR="0095272C">
        <w:rPr>
          <w:rFonts w:ascii="Yu Gothic UI" w:hAnsi="Yu Gothic UI" w:eastAsia="Yu Gothic UI"/>
          <w:sz w:val="24"/>
        </w:rPr>
        <w:t>/</w:t>
      </w:r>
      <w:r w:rsidRPr="00962BC9" w:rsidR="005A4A49">
        <w:rPr>
          <w:rFonts w:ascii="Yu Gothic UI" w:hAnsi="Yu Gothic UI" w:eastAsia="Yu Gothic UI"/>
          <w:sz w:val="24"/>
        </w:rPr>
        <w:t xml:space="preserve"> </w:t>
      </w:r>
      <w:r w:rsidR="008E4432">
        <w:rPr>
          <w:rStyle w:val="nfasis"/>
          <w:rFonts w:ascii="Yu Gothic UI" w:hAnsi="Yu Gothic UI" w:eastAsia="Yu Gothic UI"/>
          <w:sz w:val="24"/>
        </w:rPr>
        <w:t>ExxonMobil</w:t>
      </w:r>
      <w:r w:rsidR="00E22BF0">
        <w:rPr>
          <w:rStyle w:val="nfasis"/>
          <w:rFonts w:ascii="Yu Gothic UI" w:hAnsi="Yu Gothic UI" w:eastAsia="Yu Gothic UI"/>
          <w:sz w:val="24"/>
        </w:rPr>
        <w:t xml:space="preserve">, </w:t>
      </w:r>
      <w:r w:rsidRPr="00554E0C" w:rsidR="00E22BF0">
        <w:rPr>
          <w:rStyle w:val="nfasis"/>
          <w:rFonts w:ascii="Yu Gothic UI" w:hAnsi="Yu Gothic UI" w:eastAsia="Yu Gothic UI"/>
          <w:b w:val="0"/>
          <w:sz w:val="24"/>
        </w:rPr>
        <w:t>Buenos Aires, Argentina</w:t>
      </w:r>
      <w:r w:rsidR="00E22BF0">
        <w:rPr>
          <w:rStyle w:val="nfasis"/>
          <w:rFonts w:ascii="Yu Gothic UI" w:hAnsi="Yu Gothic UI" w:eastAsia="Yu Gothic UI"/>
          <w:sz w:val="24"/>
        </w:rPr>
        <w:t xml:space="preserve"> </w:t>
      </w:r>
    </w:p>
    <w:p w:rsidR="002366E3" w:rsidP="18BBEE93" w:rsidRDefault="002366E3" w14:textId="14961B8F" w14:paraId="7F6ECD86">
      <w:pPr>
        <w:spacing w:after="120" w:afterAutospacing="off"/>
        <w:rPr>
          <w:rFonts w:ascii="Yu Gothic UI" w:hAnsi="Yu Gothic UI" w:eastAsia="Yu Gothic UI"/>
          <w:sz w:val="18"/>
          <w:szCs w:val="18"/>
        </w:rPr>
      </w:pPr>
      <w:r w:rsidRPr="18BBEE93" w:rsidR="002366E3">
        <w:rPr>
          <w:rFonts w:ascii="Yu Gothic UI" w:hAnsi="Yu Gothic UI" w:eastAsia="Yu Gothic UI"/>
          <w:sz w:val="18"/>
          <w:szCs w:val="18"/>
        </w:rPr>
        <w:t>Managing a diverse customer set that includes all externally accessed (eBusiness and corporate) applications and</w:t>
      </w:r>
      <w:r w:rsidRPr="18BBEE93" w:rsidR="002366E3">
        <w:rPr>
          <w:rFonts w:ascii="Yu Gothic UI" w:hAnsi="Yu Gothic UI" w:eastAsia="Yu Gothic UI"/>
          <w:sz w:val="18"/>
          <w:szCs w:val="18"/>
        </w:rPr>
        <w:t xml:space="preserve"> se</w:t>
      </w:r>
      <w:r w:rsidRPr="18BBEE93" w:rsidR="002366E3">
        <w:rPr>
          <w:rFonts w:ascii="Yu Gothic UI" w:hAnsi="Yu Gothic UI" w:eastAsia="Yu Gothic UI"/>
          <w:sz w:val="18"/>
          <w:szCs w:val="18"/>
        </w:rPr>
        <w:t>rvices to interconnect our company with remote employees or third</w:t>
      </w:r>
      <w:r w:rsidRPr="18BBEE93" w:rsidR="002366E3">
        <w:rPr>
          <w:rFonts w:ascii="Yu Gothic UI" w:hAnsi="Yu Gothic UI" w:eastAsia="Yu Gothic UI"/>
          <w:sz w:val="18"/>
          <w:szCs w:val="18"/>
        </w:rPr>
        <w:t>-</w:t>
      </w:r>
      <w:r w:rsidRPr="18BBEE93" w:rsidR="002366E3">
        <w:rPr>
          <w:rFonts w:ascii="Yu Gothic UI" w:hAnsi="Yu Gothic UI" w:eastAsia="Yu Gothic UI"/>
          <w:sz w:val="18"/>
          <w:szCs w:val="18"/>
        </w:rPr>
        <w:t>party customers</w:t>
      </w:r>
      <w:r w:rsidRPr="18BBEE93" w:rsidR="002366E3">
        <w:rPr>
          <w:rFonts w:ascii="Yu Gothic UI" w:hAnsi="Yu Gothic UI" w:eastAsia="Yu Gothic UI"/>
          <w:sz w:val="18"/>
          <w:szCs w:val="18"/>
        </w:rPr>
        <w:t xml:space="preserve"> (</w:t>
      </w:r>
      <w:r w:rsidR="002366E3">
        <w:rPr>
          <w:rFonts w:ascii="Segoe UI" w:hAnsi="Segoe UI" w:cs="Segoe UI"/>
          <w:sz w:val="21"/>
          <w:szCs w:val="21"/>
          <w:shd w:val="clear" w:color="auto" w:fill="FFFFFF"/>
        </w:rPr>
        <w:t>IPSec and SSL VPNs).</w:t>
      </w:r>
      <w:r w:rsidRPr="18BBEE93" w:rsidR="002366E3">
        <w:rPr>
          <w:rFonts w:ascii="Yu Gothic UI" w:hAnsi="Yu Gothic UI" w:eastAsia="Yu Gothic UI"/>
          <w:sz w:val="18"/>
          <w:szCs w:val="18"/>
        </w:rPr>
        <w:t xml:space="preserve"> </w:t>
      </w:r>
    </w:p>
    <w:p w:rsidR="002366E3" w:rsidP="002366E3" w:rsidRDefault="002366E3" w14:paraId="0492556E" w14:textId="77777777">
      <w:pPr>
        <w:rPr>
          <w:rFonts w:ascii="Yu Gothic UI" w:hAnsi="Yu Gothic UI" w:eastAsia="Yu Gothic UI"/>
          <w:sz w:val="18"/>
        </w:rPr>
      </w:pPr>
      <w:r w:rsidRPr="002366E3">
        <w:rPr>
          <w:rFonts w:ascii="Yu Gothic UI" w:hAnsi="Yu Gothic UI" w:eastAsia="Yu Gothic UI"/>
          <w:sz w:val="18"/>
        </w:rPr>
        <w:t>Functional Supervision for 4 teams globally distributed (40 dev-team members) providing engineering and escalation</w:t>
      </w:r>
      <w:r>
        <w:rPr>
          <w:rFonts w:ascii="Yu Gothic UI" w:hAnsi="Yu Gothic UI" w:eastAsia="Yu Gothic UI"/>
          <w:sz w:val="18"/>
        </w:rPr>
        <w:t xml:space="preserve"> </w:t>
      </w:r>
      <w:r w:rsidRPr="002366E3">
        <w:rPr>
          <w:rFonts w:ascii="Yu Gothic UI" w:hAnsi="Yu Gothic UI" w:eastAsia="Yu Gothic UI"/>
          <w:sz w:val="18"/>
        </w:rPr>
        <w:t xml:space="preserve">support for all environments.  </w:t>
      </w:r>
    </w:p>
    <w:p w:rsidRPr="00962BC9" w:rsidR="00554E0C" w:rsidP="00554E0C" w:rsidRDefault="00554E0C" w14:paraId="16A63E2B" w14:textId="5DE92A5E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201</w:t>
      </w:r>
      <w:r w:rsidR="002366E3">
        <w:rPr>
          <w:rFonts w:ascii="Yu Gothic UI" w:hAnsi="Yu Gothic UI" w:eastAsia="Yu Gothic UI"/>
          <w:sz w:val="18"/>
        </w:rPr>
        <w:t>7</w:t>
      </w:r>
      <w:r w:rsidRPr="00962BC9">
        <w:rPr>
          <w:rFonts w:ascii="Yu Gothic UI" w:hAnsi="Yu Gothic UI" w:eastAsia="Yu Gothic UI"/>
          <w:sz w:val="18"/>
        </w:rPr>
        <w:t xml:space="preserve"> – </w:t>
      </w:r>
      <w:r>
        <w:rPr>
          <w:rFonts w:ascii="Yu Gothic UI" w:hAnsi="Yu Gothic UI" w:eastAsia="Yu Gothic UI"/>
          <w:sz w:val="18"/>
        </w:rPr>
        <w:t>2018</w:t>
      </w:r>
    </w:p>
    <w:p w:rsidRPr="00962BC9" w:rsidR="00554E0C" w:rsidP="00554E0C" w:rsidRDefault="002366E3" w14:paraId="02ABA6C1" w14:textId="24F23F64">
      <w:pPr>
        <w:pStyle w:val="Ttulo2"/>
        <w:rPr>
          <w:rFonts w:ascii="Yu Gothic UI" w:hAnsi="Yu Gothic UI" w:eastAsia="Yu Gothic UI"/>
          <w:sz w:val="24"/>
        </w:rPr>
      </w:pPr>
      <w:r w:rsidRPr="002366E3">
        <w:rPr>
          <w:rFonts w:ascii="Yu Gothic UI" w:hAnsi="Yu Gothic UI" w:eastAsia="Yu Gothic UI"/>
          <w:sz w:val="24"/>
        </w:rPr>
        <w:t>Internet Services Delivery Lead</w:t>
      </w:r>
      <w:r w:rsidRPr="00962BC9" w:rsidR="00554E0C">
        <w:rPr>
          <w:rFonts w:ascii="Yu Gothic UI" w:hAnsi="Yu Gothic UI" w:eastAsia="Yu Gothic UI"/>
          <w:sz w:val="24"/>
        </w:rPr>
        <w:t xml:space="preserve">/ </w:t>
      </w:r>
      <w:r w:rsidR="008E4432">
        <w:rPr>
          <w:rStyle w:val="nfasis"/>
          <w:rFonts w:ascii="Yu Gothic UI" w:hAnsi="Yu Gothic UI" w:eastAsia="Yu Gothic UI"/>
          <w:sz w:val="24"/>
        </w:rPr>
        <w:t>ExxonMobil</w:t>
      </w:r>
      <w:r w:rsidR="00554E0C">
        <w:rPr>
          <w:rStyle w:val="nfasis"/>
          <w:rFonts w:ascii="Yu Gothic UI" w:hAnsi="Yu Gothic UI" w:eastAsia="Yu Gothic UI"/>
          <w:sz w:val="24"/>
        </w:rPr>
        <w:t xml:space="preserve">, </w:t>
      </w:r>
      <w:r w:rsidRPr="00554E0C" w:rsidR="00554E0C">
        <w:rPr>
          <w:rStyle w:val="nfasis"/>
          <w:rFonts w:ascii="Yu Gothic UI" w:hAnsi="Yu Gothic UI" w:eastAsia="Yu Gothic UI"/>
          <w:b w:val="0"/>
          <w:sz w:val="24"/>
        </w:rPr>
        <w:t>Buenos Aires, Argentina</w:t>
      </w:r>
      <w:r w:rsidR="00554E0C">
        <w:rPr>
          <w:rStyle w:val="nfasis"/>
          <w:rFonts w:ascii="Yu Gothic UI" w:hAnsi="Yu Gothic UI" w:eastAsia="Yu Gothic UI"/>
          <w:sz w:val="24"/>
        </w:rPr>
        <w:t xml:space="preserve"> </w:t>
      </w:r>
    </w:p>
    <w:p w:rsidR="008E4432" w:rsidP="002366E3" w:rsidRDefault="002366E3" w14:paraId="091C140D" w14:textId="3B58B4FF">
      <w:pPr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C</w:t>
      </w:r>
      <w:r w:rsidRPr="002366E3">
        <w:rPr>
          <w:rFonts w:ascii="Yu Gothic UI" w:hAnsi="Yu Gothic UI" w:eastAsia="Yu Gothic UI"/>
          <w:sz w:val="18"/>
        </w:rPr>
        <w:t xml:space="preserve">ross-Functional leadership on design, implementation and change control over </w:t>
      </w:r>
      <w:r w:rsidR="008E4432">
        <w:rPr>
          <w:rFonts w:ascii="Yu Gothic UI" w:hAnsi="Yu Gothic UI" w:eastAsia="Yu Gothic UI"/>
          <w:sz w:val="18"/>
        </w:rPr>
        <w:t xml:space="preserve">Company’s </w:t>
      </w:r>
      <w:r w:rsidRPr="002366E3">
        <w:rPr>
          <w:rFonts w:ascii="Yu Gothic UI" w:hAnsi="Yu Gothic UI" w:eastAsia="Yu Gothic UI"/>
          <w:sz w:val="18"/>
        </w:rPr>
        <w:t>DMZ</w:t>
      </w:r>
      <w:r w:rsidR="008E4432">
        <w:rPr>
          <w:rFonts w:ascii="Yu Gothic UI" w:hAnsi="Yu Gothic UI" w:eastAsia="Yu Gothic UI"/>
          <w:sz w:val="18"/>
        </w:rPr>
        <w:t>s</w:t>
      </w:r>
      <w:r w:rsidRPr="002366E3">
        <w:rPr>
          <w:rFonts w:ascii="Yu Gothic UI" w:hAnsi="Yu Gothic UI" w:eastAsia="Yu Gothic UI"/>
          <w:sz w:val="18"/>
        </w:rPr>
        <w:t xml:space="preserve"> and Internet related services. </w:t>
      </w:r>
      <w:r w:rsidR="008E4432">
        <w:rPr>
          <w:rFonts w:ascii="Yu Gothic UI" w:hAnsi="Yu Gothic UI" w:eastAsia="Yu Gothic UI"/>
          <w:sz w:val="18"/>
        </w:rPr>
        <w:t xml:space="preserve"> </w:t>
      </w:r>
      <w:r w:rsidRPr="002366E3">
        <w:rPr>
          <w:rFonts w:ascii="Yu Gothic UI" w:hAnsi="Yu Gothic UI" w:eastAsia="Yu Gothic UI"/>
          <w:sz w:val="18"/>
        </w:rPr>
        <w:t>Coordination of DMZ related Project Portfolio ensuring services</w:t>
      </w:r>
      <w:r w:rsidR="008E4432">
        <w:rPr>
          <w:rFonts w:ascii="Yu Gothic UI" w:hAnsi="Yu Gothic UI" w:eastAsia="Yu Gothic UI"/>
          <w:sz w:val="18"/>
        </w:rPr>
        <w:t xml:space="preserve"> </w:t>
      </w:r>
      <w:r w:rsidRPr="002366E3">
        <w:rPr>
          <w:rFonts w:ascii="Yu Gothic UI" w:hAnsi="Yu Gothic UI" w:eastAsia="Yu Gothic UI"/>
          <w:sz w:val="18"/>
        </w:rPr>
        <w:t>continuity and value delivery</w:t>
      </w:r>
      <w:r w:rsidR="008E4432">
        <w:rPr>
          <w:rFonts w:ascii="Yu Gothic UI" w:hAnsi="Yu Gothic UI" w:eastAsia="Yu Gothic UI"/>
          <w:sz w:val="18"/>
        </w:rPr>
        <w:t>. SWATs teams and War Rooms coordination during major operational incidents.</w:t>
      </w:r>
    </w:p>
    <w:p w:rsidRPr="00962BC9" w:rsidR="00554E0C" w:rsidP="00554E0C" w:rsidRDefault="00554E0C" w14:paraId="54A25AD8" w14:textId="712E277D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201</w:t>
      </w:r>
      <w:r w:rsidR="008E4432">
        <w:rPr>
          <w:rFonts w:ascii="Yu Gothic UI" w:hAnsi="Yu Gothic UI" w:eastAsia="Yu Gothic UI"/>
          <w:sz w:val="18"/>
        </w:rPr>
        <w:t>4</w:t>
      </w:r>
      <w:r w:rsidRPr="00962BC9">
        <w:rPr>
          <w:rFonts w:ascii="Yu Gothic UI" w:hAnsi="Yu Gothic UI" w:eastAsia="Yu Gothic UI"/>
          <w:sz w:val="18"/>
        </w:rPr>
        <w:t xml:space="preserve"> – </w:t>
      </w:r>
      <w:r>
        <w:rPr>
          <w:rFonts w:ascii="Yu Gothic UI" w:hAnsi="Yu Gothic UI" w:eastAsia="Yu Gothic UI"/>
          <w:sz w:val="18"/>
        </w:rPr>
        <w:t>201</w:t>
      </w:r>
      <w:r w:rsidR="008E4432">
        <w:rPr>
          <w:rFonts w:ascii="Yu Gothic UI" w:hAnsi="Yu Gothic UI" w:eastAsia="Yu Gothic UI"/>
          <w:sz w:val="18"/>
        </w:rPr>
        <w:t>7</w:t>
      </w:r>
    </w:p>
    <w:p w:rsidRPr="00962BC9" w:rsidR="00554E0C" w:rsidP="00554E0C" w:rsidRDefault="008E4432" w14:paraId="73840654" w14:textId="3FE6A4B2">
      <w:pPr>
        <w:pStyle w:val="Ttulo2"/>
        <w:rPr>
          <w:rFonts w:ascii="Yu Gothic UI" w:hAnsi="Yu Gothic UI" w:eastAsia="Yu Gothic UI"/>
          <w:sz w:val="24"/>
        </w:rPr>
      </w:pPr>
      <w:r>
        <w:rPr>
          <w:rFonts w:ascii="Yu Gothic UI" w:hAnsi="Yu Gothic UI" w:eastAsia="Yu Gothic UI"/>
          <w:sz w:val="24"/>
        </w:rPr>
        <w:t>Project Manager</w:t>
      </w:r>
      <w:r w:rsidRPr="00962BC9" w:rsidR="00554E0C">
        <w:rPr>
          <w:rFonts w:ascii="Yu Gothic UI" w:hAnsi="Yu Gothic UI" w:eastAsia="Yu Gothic UI"/>
          <w:sz w:val="24"/>
        </w:rPr>
        <w:t xml:space="preserve">/ </w:t>
      </w:r>
      <w:r>
        <w:rPr>
          <w:rStyle w:val="nfasis"/>
          <w:rFonts w:ascii="Yu Gothic UI" w:hAnsi="Yu Gothic UI" w:eastAsia="Yu Gothic UI"/>
          <w:sz w:val="24"/>
        </w:rPr>
        <w:t>ExxonMobil</w:t>
      </w:r>
      <w:r w:rsidR="00554E0C">
        <w:rPr>
          <w:rStyle w:val="nfasis"/>
          <w:rFonts w:ascii="Yu Gothic UI" w:hAnsi="Yu Gothic UI" w:eastAsia="Yu Gothic UI"/>
          <w:sz w:val="24"/>
        </w:rPr>
        <w:t xml:space="preserve">, </w:t>
      </w:r>
      <w:r w:rsidRPr="00554E0C" w:rsidR="00554E0C">
        <w:rPr>
          <w:rStyle w:val="nfasis"/>
          <w:rFonts w:ascii="Yu Gothic UI" w:hAnsi="Yu Gothic UI" w:eastAsia="Yu Gothic UI"/>
          <w:b w:val="0"/>
          <w:sz w:val="24"/>
        </w:rPr>
        <w:t>Buenos Aires, Argentina</w:t>
      </w:r>
      <w:r w:rsidR="00554E0C">
        <w:rPr>
          <w:rStyle w:val="nfasis"/>
          <w:rFonts w:ascii="Yu Gothic UI" w:hAnsi="Yu Gothic UI" w:eastAsia="Yu Gothic UI"/>
          <w:sz w:val="24"/>
        </w:rPr>
        <w:t xml:space="preserve"> </w:t>
      </w:r>
    </w:p>
    <w:p w:rsidRPr="008E4432" w:rsidR="008E4432" w:rsidP="008E4432" w:rsidRDefault="008E4432" w14:paraId="568681C1" w14:textId="77777777">
      <w:pPr>
        <w:pStyle w:val="Ttulo3"/>
        <w:rPr>
          <w:rFonts w:ascii="Yu Gothic UI" w:hAnsi="Yu Gothic UI" w:eastAsia="Yu Gothic UI" w:cstheme="minorBidi"/>
          <w:caps w:val="0"/>
          <w:sz w:val="18"/>
          <w:szCs w:val="22"/>
        </w:rPr>
      </w:pPr>
      <w:r w:rsidRPr="008E4432">
        <w:rPr>
          <w:rFonts w:ascii="Yu Gothic UI" w:hAnsi="Yu Gothic UI" w:eastAsia="Yu Gothic UI" w:cstheme="minorBidi"/>
          <w:caps w:val="0"/>
          <w:sz w:val="18"/>
          <w:szCs w:val="22"/>
        </w:rPr>
        <w:t xml:space="preserve">Infrastructure Project Manager, leading several projects including: </w:t>
      </w:r>
    </w:p>
    <w:p w:rsidRPr="008E4432" w:rsidR="008E4432" w:rsidP="008E4432" w:rsidRDefault="008E4432" w14:paraId="28321F4A" w14:textId="615A0E87">
      <w:pPr>
        <w:pStyle w:val="Ttulo3"/>
        <w:ind w:left="720"/>
        <w:rPr>
          <w:rFonts w:ascii="Yu Gothic UI" w:hAnsi="Yu Gothic UI" w:eastAsia="Yu Gothic UI" w:cstheme="minorBidi"/>
          <w:caps w:val="0"/>
          <w:sz w:val="18"/>
          <w:szCs w:val="22"/>
        </w:rPr>
      </w:pPr>
      <w:r w:rsidRPr="008E4432">
        <w:rPr>
          <w:rFonts w:ascii="Yu Gothic UI" w:hAnsi="Yu Gothic UI" w:eastAsia="Yu Gothic UI" w:cstheme="minorBidi"/>
          <w:caps w:val="0"/>
          <w:sz w:val="18"/>
          <w:szCs w:val="22"/>
        </w:rPr>
        <w:t xml:space="preserve">- VMWare VCM Replacement: $0,8M project to replace VCM compliance tool with compatible tool-set  </w:t>
      </w:r>
    </w:p>
    <w:p w:rsidRPr="008E4432" w:rsidR="008E4432" w:rsidP="008E4432" w:rsidRDefault="008E4432" w14:paraId="2E9BE134" w14:textId="7A656959">
      <w:pPr>
        <w:pStyle w:val="Ttulo3"/>
        <w:ind w:left="720"/>
        <w:rPr>
          <w:rFonts w:ascii="Yu Gothic UI" w:hAnsi="Yu Gothic UI" w:eastAsia="Yu Gothic UI" w:cstheme="minorBidi"/>
          <w:caps w:val="0"/>
          <w:sz w:val="18"/>
          <w:szCs w:val="22"/>
        </w:rPr>
      </w:pPr>
      <w:r w:rsidRPr="008E4432">
        <w:rPr>
          <w:rFonts w:ascii="Yu Gothic UI" w:hAnsi="Yu Gothic UI" w:eastAsia="Yu Gothic UI" w:cstheme="minorBidi"/>
          <w:caps w:val="0"/>
          <w:sz w:val="18"/>
          <w:szCs w:val="22"/>
        </w:rPr>
        <w:t xml:space="preserve">- Linux Server Provision Automation: $1.5M project to design and develop automation infrastructure and server provisioning </w:t>
      </w:r>
    </w:p>
    <w:p w:rsidR="008E4432" w:rsidP="008E4432" w:rsidRDefault="008E4432" w14:paraId="1C9D6E51" w14:textId="01F898FD">
      <w:pPr>
        <w:pStyle w:val="Ttulo3"/>
        <w:spacing w:after="260"/>
        <w:ind w:left="720"/>
        <w:rPr>
          <w:rFonts w:ascii="Yu Gothic UI" w:hAnsi="Yu Gothic UI" w:eastAsia="Yu Gothic UI" w:cstheme="minorBidi"/>
          <w:caps w:val="0"/>
          <w:sz w:val="18"/>
          <w:szCs w:val="22"/>
        </w:rPr>
      </w:pPr>
      <w:r w:rsidRPr="008E4432">
        <w:rPr>
          <w:rFonts w:ascii="Yu Gothic UI" w:hAnsi="Yu Gothic UI" w:eastAsia="Yu Gothic UI" w:cstheme="minorBidi"/>
          <w:caps w:val="0"/>
          <w:sz w:val="18"/>
          <w:szCs w:val="22"/>
        </w:rPr>
        <w:t xml:space="preserve">- Next Gen DMZ implementation: $5M project to design and build the corporation’s DMZs leveraging virtualization and modern platforms </w:t>
      </w:r>
    </w:p>
    <w:p w:rsidR="008E4432" w:rsidP="008E4432" w:rsidRDefault="008E4432" w14:paraId="3911D34A" w14:textId="77777777">
      <w:pPr>
        <w:pStyle w:val="Ttulo3"/>
        <w:spacing w:after="260"/>
        <w:ind w:left="720"/>
        <w:rPr>
          <w:rFonts w:ascii="Yu Gothic UI" w:hAnsi="Yu Gothic UI" w:eastAsia="Yu Gothic UI" w:cstheme="minorBidi"/>
          <w:caps w:val="0"/>
          <w:sz w:val="18"/>
          <w:szCs w:val="22"/>
        </w:rPr>
      </w:pPr>
    </w:p>
    <w:p w:rsidRPr="00962BC9" w:rsidR="00554E0C" w:rsidP="008E4432" w:rsidRDefault="00554E0C" w14:paraId="63338B02" w14:textId="141A0762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20</w:t>
      </w:r>
      <w:r w:rsidR="008E4432">
        <w:rPr>
          <w:rFonts w:ascii="Yu Gothic UI" w:hAnsi="Yu Gothic UI" w:eastAsia="Yu Gothic UI"/>
          <w:sz w:val="18"/>
        </w:rPr>
        <w:t>11</w:t>
      </w:r>
      <w:r w:rsidRPr="00962BC9">
        <w:rPr>
          <w:rFonts w:ascii="Yu Gothic UI" w:hAnsi="Yu Gothic UI" w:eastAsia="Yu Gothic UI"/>
          <w:sz w:val="18"/>
        </w:rPr>
        <w:t xml:space="preserve"> – </w:t>
      </w:r>
      <w:r>
        <w:rPr>
          <w:rFonts w:ascii="Yu Gothic UI" w:hAnsi="Yu Gothic UI" w:eastAsia="Yu Gothic UI"/>
          <w:sz w:val="18"/>
        </w:rPr>
        <w:t>201</w:t>
      </w:r>
      <w:r w:rsidR="008E4432">
        <w:rPr>
          <w:rFonts w:ascii="Yu Gothic UI" w:hAnsi="Yu Gothic UI" w:eastAsia="Yu Gothic UI"/>
          <w:sz w:val="18"/>
        </w:rPr>
        <w:t>4</w:t>
      </w:r>
    </w:p>
    <w:p w:rsidRPr="00554E0C" w:rsidR="00554E0C" w:rsidP="00554E0C" w:rsidRDefault="0008559D" w14:paraId="4B68B2FA" w14:textId="25F0AFC7">
      <w:pPr>
        <w:pStyle w:val="Ttulo2"/>
        <w:rPr>
          <w:rFonts w:ascii="Yu Gothic UI" w:hAnsi="Yu Gothic UI" w:eastAsia="Yu Gothic UI"/>
          <w:b w:val="0"/>
          <w:sz w:val="24"/>
        </w:rPr>
      </w:pPr>
      <w:r>
        <w:rPr>
          <w:rFonts w:ascii="Yu Gothic UI" w:hAnsi="Yu Gothic UI" w:eastAsia="Yu Gothic UI"/>
          <w:sz w:val="24"/>
        </w:rPr>
        <w:t xml:space="preserve">Team Leader, </w:t>
      </w:r>
      <w:r w:rsidR="008E4432">
        <w:rPr>
          <w:rFonts w:ascii="Yu Gothic UI" w:hAnsi="Yu Gothic UI" w:eastAsia="Yu Gothic UI"/>
          <w:sz w:val="24"/>
        </w:rPr>
        <w:t>Linux Operations</w:t>
      </w:r>
      <w:r w:rsidRPr="00962BC9" w:rsidR="00554E0C">
        <w:rPr>
          <w:rFonts w:ascii="Yu Gothic UI" w:hAnsi="Yu Gothic UI" w:eastAsia="Yu Gothic UI"/>
          <w:sz w:val="24"/>
        </w:rPr>
        <w:t xml:space="preserve"> / </w:t>
      </w:r>
      <w:r w:rsidR="008E4432">
        <w:rPr>
          <w:rStyle w:val="nfasis"/>
          <w:rFonts w:ascii="Yu Gothic UI" w:hAnsi="Yu Gothic UI" w:eastAsia="Yu Gothic UI"/>
          <w:sz w:val="24"/>
        </w:rPr>
        <w:t>ExxonMobil</w:t>
      </w:r>
      <w:r w:rsidR="00554E0C">
        <w:rPr>
          <w:rStyle w:val="nfasis"/>
          <w:rFonts w:ascii="Yu Gothic UI" w:hAnsi="Yu Gothic UI" w:eastAsia="Yu Gothic UI"/>
          <w:sz w:val="24"/>
        </w:rPr>
        <w:t xml:space="preserve">, </w:t>
      </w:r>
      <w:r w:rsidRPr="00554E0C" w:rsidR="00554E0C">
        <w:rPr>
          <w:rStyle w:val="nfasis"/>
          <w:rFonts w:ascii="Yu Gothic UI" w:hAnsi="Yu Gothic UI" w:eastAsia="Yu Gothic UI"/>
          <w:b w:val="0"/>
          <w:sz w:val="24"/>
        </w:rPr>
        <w:t xml:space="preserve">Buenos Aires, Argentina </w:t>
      </w:r>
    </w:p>
    <w:p w:rsidR="00554E0C" w:rsidP="008E4432" w:rsidRDefault="008E4432" w14:paraId="0AA70634" w14:textId="262AC7D3">
      <w:pPr>
        <w:rPr>
          <w:rFonts w:ascii="Yu Gothic UI" w:hAnsi="Yu Gothic UI" w:eastAsia="Yu Gothic UI"/>
          <w:sz w:val="18"/>
        </w:rPr>
      </w:pPr>
      <w:r w:rsidRPr="008E4432">
        <w:rPr>
          <w:rFonts w:ascii="Yu Gothic UI" w:hAnsi="Yu Gothic UI" w:eastAsia="Yu Gothic UI"/>
          <w:sz w:val="18"/>
        </w:rPr>
        <w:t>Team Leader in high performance multicultural team, assisting on</w:t>
      </w:r>
      <w:r>
        <w:rPr>
          <w:rFonts w:ascii="Yu Gothic UI" w:hAnsi="Yu Gothic UI" w:eastAsia="Yu Gothic UI"/>
          <w:sz w:val="18"/>
        </w:rPr>
        <w:t xml:space="preserve"> </w:t>
      </w:r>
      <w:r w:rsidRPr="008E4432">
        <w:rPr>
          <w:rFonts w:ascii="Yu Gothic UI" w:hAnsi="Yu Gothic UI" w:eastAsia="Yu Gothic UI"/>
          <w:sz w:val="18"/>
        </w:rPr>
        <w:t xml:space="preserve">strategic planning and process efficiency. </w:t>
      </w:r>
    </w:p>
    <w:p w:rsidRPr="00D228CD" w:rsidR="008E4432" w:rsidP="008E4432" w:rsidRDefault="008E4432" w14:paraId="32AB8DF6" w14:textId="175F640E">
      <w:pPr>
        <w:pStyle w:val="Ttulo3"/>
        <w:rPr>
          <w:rFonts w:ascii="Yu Gothic UI" w:hAnsi="Yu Gothic UI" w:eastAsia="Yu Gothic UI"/>
          <w:sz w:val="18"/>
          <w:lang w:val="es-AR"/>
        </w:rPr>
      </w:pPr>
      <w:r w:rsidRPr="00D228CD">
        <w:rPr>
          <w:rFonts w:ascii="Yu Gothic UI" w:hAnsi="Yu Gothic UI" w:eastAsia="Yu Gothic UI"/>
          <w:sz w:val="18"/>
          <w:lang w:val="es-AR"/>
        </w:rPr>
        <w:t>2008 – 2011</w:t>
      </w:r>
    </w:p>
    <w:p w:rsidRPr="00D228CD" w:rsidR="008E4432" w:rsidP="008E4432" w:rsidRDefault="008E4432" w14:paraId="7A71D860" w14:textId="7A0BF0E5">
      <w:pPr>
        <w:pStyle w:val="Ttulo2"/>
        <w:rPr>
          <w:rFonts w:ascii="Yu Gothic UI" w:hAnsi="Yu Gothic UI" w:eastAsia="Yu Gothic UI"/>
          <w:b w:val="0"/>
          <w:sz w:val="24"/>
          <w:lang w:val="es-AR"/>
        </w:rPr>
      </w:pPr>
      <w:r w:rsidRPr="00D228CD">
        <w:rPr>
          <w:rFonts w:ascii="Yu Gothic UI" w:hAnsi="Yu Gothic UI" w:eastAsia="Yu Gothic UI"/>
          <w:sz w:val="24"/>
          <w:lang w:val="es-AR"/>
        </w:rPr>
        <w:t xml:space="preserve">Linux </w:t>
      </w:r>
      <w:proofErr w:type="spellStart"/>
      <w:r w:rsidRPr="00D228CD">
        <w:rPr>
          <w:rFonts w:ascii="Yu Gothic UI" w:hAnsi="Yu Gothic UI" w:eastAsia="Yu Gothic UI"/>
          <w:sz w:val="24"/>
          <w:lang w:val="es-AR"/>
        </w:rPr>
        <w:t>Administrator</w:t>
      </w:r>
      <w:proofErr w:type="spellEnd"/>
      <w:r w:rsidRPr="00D228CD">
        <w:rPr>
          <w:rFonts w:ascii="Yu Gothic UI" w:hAnsi="Yu Gothic UI" w:eastAsia="Yu Gothic UI"/>
          <w:sz w:val="24"/>
          <w:lang w:val="es-AR"/>
        </w:rPr>
        <w:t xml:space="preserve"> / </w:t>
      </w:r>
      <w:r w:rsidRPr="00D228CD">
        <w:rPr>
          <w:rStyle w:val="nfasis"/>
          <w:rFonts w:ascii="Yu Gothic UI" w:hAnsi="Yu Gothic UI" w:eastAsia="Yu Gothic UI"/>
          <w:sz w:val="24"/>
          <w:lang w:val="es-AR"/>
        </w:rPr>
        <w:t xml:space="preserve">ExxonMobil, </w:t>
      </w:r>
      <w:r w:rsidRPr="00D228CD">
        <w:rPr>
          <w:rStyle w:val="nfasis"/>
          <w:rFonts w:ascii="Yu Gothic UI" w:hAnsi="Yu Gothic UI" w:eastAsia="Yu Gothic UI"/>
          <w:b w:val="0"/>
          <w:sz w:val="24"/>
          <w:lang w:val="es-AR"/>
        </w:rPr>
        <w:t xml:space="preserve">Buenos Aires, Argentina </w:t>
      </w:r>
    </w:p>
    <w:p w:rsidR="008E4432" w:rsidP="008E4432" w:rsidRDefault="008E4432" w14:paraId="7C86DC0C" w14:textId="6FFDD9B5">
      <w:pPr>
        <w:rPr>
          <w:rFonts w:ascii="Yu Gothic UI" w:hAnsi="Yu Gothic UI" w:eastAsia="Yu Gothic UI"/>
          <w:sz w:val="18"/>
        </w:rPr>
      </w:pPr>
      <w:r w:rsidRPr="008E4432">
        <w:rPr>
          <w:rFonts w:ascii="Yu Gothic UI" w:hAnsi="Yu Gothic UI" w:eastAsia="Yu Gothic UI"/>
          <w:sz w:val="18"/>
        </w:rPr>
        <w:t>Global L2/L3 Support for 2000+ Linux/HP-UX/AIX/Solaris servers</w:t>
      </w:r>
      <w:r>
        <w:rPr>
          <w:rFonts w:ascii="Yu Gothic UI" w:hAnsi="Yu Gothic UI" w:eastAsia="Yu Gothic UI"/>
          <w:sz w:val="18"/>
        </w:rPr>
        <w:t xml:space="preserve">. </w:t>
      </w:r>
      <w:r w:rsidRPr="008E4432">
        <w:rPr>
          <w:rFonts w:ascii="Yu Gothic UI" w:hAnsi="Yu Gothic UI" w:eastAsia="Yu Gothic UI"/>
          <w:sz w:val="18"/>
        </w:rPr>
        <w:t>Shell Script automation developer (Bash, CSH, KSH</w:t>
      </w:r>
      <w:r>
        <w:rPr>
          <w:rFonts w:ascii="Yu Gothic UI" w:hAnsi="Yu Gothic UI" w:eastAsia="Yu Gothic UI"/>
          <w:sz w:val="18"/>
        </w:rPr>
        <w:t>)</w:t>
      </w:r>
    </w:p>
    <w:p w:rsidRPr="00962BC9" w:rsidR="008E4432" w:rsidP="008E4432" w:rsidRDefault="008E4432" w14:paraId="5CB4BE41" w14:textId="3A26F065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lastRenderedPageBreak/>
        <w:t>2007</w:t>
      </w:r>
      <w:r w:rsidRPr="00962BC9">
        <w:rPr>
          <w:rFonts w:ascii="Yu Gothic UI" w:hAnsi="Yu Gothic UI" w:eastAsia="Yu Gothic UI"/>
          <w:sz w:val="18"/>
        </w:rPr>
        <w:t xml:space="preserve"> – </w:t>
      </w:r>
      <w:r>
        <w:rPr>
          <w:rFonts w:ascii="Yu Gothic UI" w:hAnsi="Yu Gothic UI" w:eastAsia="Yu Gothic UI"/>
          <w:sz w:val="18"/>
        </w:rPr>
        <w:t>2008</w:t>
      </w:r>
    </w:p>
    <w:p w:rsidRPr="00554E0C" w:rsidR="008E4432" w:rsidP="008E4432" w:rsidRDefault="008E4432" w14:paraId="1CF3B43C" w14:textId="7540CC6F">
      <w:pPr>
        <w:pStyle w:val="Ttulo2"/>
        <w:rPr>
          <w:rFonts w:ascii="Yu Gothic UI" w:hAnsi="Yu Gothic UI" w:eastAsia="Yu Gothic UI"/>
          <w:b w:val="0"/>
          <w:sz w:val="24"/>
        </w:rPr>
      </w:pPr>
      <w:r>
        <w:rPr>
          <w:rFonts w:ascii="Yu Gothic UI" w:hAnsi="Yu Gothic UI" w:eastAsia="Yu Gothic UI"/>
          <w:sz w:val="24"/>
        </w:rPr>
        <w:t xml:space="preserve">Network Administrator </w:t>
      </w:r>
      <w:proofErr w:type="spellStart"/>
      <w:r>
        <w:rPr>
          <w:rFonts w:ascii="Yu Gothic UI" w:hAnsi="Yu Gothic UI" w:eastAsia="Yu Gothic UI"/>
          <w:sz w:val="24"/>
        </w:rPr>
        <w:t>SSr</w:t>
      </w:r>
      <w:proofErr w:type="spellEnd"/>
      <w:r w:rsidRPr="00962BC9">
        <w:rPr>
          <w:rFonts w:ascii="Yu Gothic UI" w:hAnsi="Yu Gothic UI" w:eastAsia="Yu Gothic UI"/>
          <w:sz w:val="24"/>
        </w:rPr>
        <w:t xml:space="preserve"> / </w:t>
      </w:r>
      <w:r>
        <w:rPr>
          <w:rStyle w:val="nfasis"/>
          <w:rFonts w:ascii="Yu Gothic UI" w:hAnsi="Yu Gothic UI" w:eastAsia="Yu Gothic UI"/>
          <w:sz w:val="24"/>
        </w:rPr>
        <w:t xml:space="preserve">GC Gestion </w:t>
      </w:r>
      <w:proofErr w:type="spellStart"/>
      <w:r>
        <w:rPr>
          <w:rStyle w:val="nfasis"/>
          <w:rFonts w:ascii="Yu Gothic UI" w:hAnsi="Yu Gothic UI" w:eastAsia="Yu Gothic UI"/>
          <w:sz w:val="24"/>
        </w:rPr>
        <w:t>Compartida</w:t>
      </w:r>
      <w:proofErr w:type="spellEnd"/>
      <w:r>
        <w:rPr>
          <w:rStyle w:val="nfasis"/>
          <w:rFonts w:ascii="Yu Gothic UI" w:hAnsi="Yu Gothic UI" w:eastAsia="Yu Gothic UI"/>
          <w:sz w:val="24"/>
        </w:rPr>
        <w:t xml:space="preserve">, </w:t>
      </w:r>
      <w:r w:rsidRPr="00554E0C">
        <w:rPr>
          <w:rStyle w:val="nfasis"/>
          <w:rFonts w:ascii="Yu Gothic UI" w:hAnsi="Yu Gothic UI" w:eastAsia="Yu Gothic UI"/>
          <w:b w:val="0"/>
          <w:sz w:val="24"/>
        </w:rPr>
        <w:t xml:space="preserve">Buenos Aires, Argentina </w:t>
      </w:r>
    </w:p>
    <w:p w:rsidR="008E4432" w:rsidP="008E4432" w:rsidRDefault="008E4432" w14:paraId="4C56157F" w14:textId="78A5FC9B">
      <w:pPr>
        <w:rPr>
          <w:rFonts w:ascii="Yu Gothic UI" w:hAnsi="Yu Gothic UI" w:eastAsia="Yu Gothic UI"/>
          <w:sz w:val="18"/>
        </w:rPr>
      </w:pPr>
      <w:r w:rsidRPr="008E4432">
        <w:rPr>
          <w:rFonts w:ascii="Yu Gothic UI" w:hAnsi="Yu Gothic UI" w:eastAsia="Yu Gothic UI"/>
          <w:sz w:val="18"/>
        </w:rPr>
        <w:t>Manage enterprise and customer’s networks and servers. Configuration and support of: Firewalls, VPNs, LAN, Wireless connectivity,</w:t>
      </w:r>
      <w:r>
        <w:rPr>
          <w:rFonts w:ascii="Yu Gothic UI" w:hAnsi="Yu Gothic UI" w:eastAsia="Yu Gothic UI"/>
          <w:sz w:val="18"/>
        </w:rPr>
        <w:t xml:space="preserve"> </w:t>
      </w:r>
      <w:r w:rsidRPr="008E4432">
        <w:rPr>
          <w:rFonts w:ascii="Yu Gothic UI" w:hAnsi="Yu Gothic UI" w:eastAsia="Yu Gothic UI"/>
          <w:sz w:val="18"/>
        </w:rPr>
        <w:t>Windows and HP-UX servers</w:t>
      </w:r>
      <w:r>
        <w:rPr>
          <w:rFonts w:ascii="Yu Gothic UI" w:hAnsi="Yu Gothic UI" w:eastAsia="Yu Gothic UI"/>
          <w:sz w:val="18"/>
        </w:rPr>
        <w:t xml:space="preserve">. </w:t>
      </w:r>
    </w:p>
    <w:p w:rsidRPr="00962BC9" w:rsidR="008E4432" w:rsidP="008E4432" w:rsidRDefault="008E4432" w14:paraId="1E2DE4D4" w14:textId="65A7013E">
      <w:pPr>
        <w:pStyle w:val="Ttulo3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2005</w:t>
      </w:r>
      <w:r w:rsidRPr="00962BC9">
        <w:rPr>
          <w:rFonts w:ascii="Yu Gothic UI" w:hAnsi="Yu Gothic UI" w:eastAsia="Yu Gothic UI"/>
          <w:sz w:val="18"/>
        </w:rPr>
        <w:t xml:space="preserve"> – </w:t>
      </w:r>
      <w:r>
        <w:rPr>
          <w:rFonts w:ascii="Yu Gothic UI" w:hAnsi="Yu Gothic UI" w:eastAsia="Yu Gothic UI"/>
          <w:sz w:val="18"/>
        </w:rPr>
        <w:t>2007</w:t>
      </w:r>
    </w:p>
    <w:p w:rsidRPr="00554E0C" w:rsidR="008E4432" w:rsidP="008E4432" w:rsidRDefault="008E4432" w14:paraId="61B060CC" w14:textId="4E301395">
      <w:pPr>
        <w:pStyle w:val="Ttulo2"/>
        <w:rPr>
          <w:rFonts w:ascii="Yu Gothic UI" w:hAnsi="Yu Gothic UI" w:eastAsia="Yu Gothic UI"/>
          <w:b w:val="0"/>
          <w:sz w:val="24"/>
        </w:rPr>
      </w:pPr>
      <w:r>
        <w:rPr>
          <w:rFonts w:ascii="Yu Gothic UI" w:hAnsi="Yu Gothic UI" w:eastAsia="Yu Gothic UI"/>
          <w:sz w:val="24"/>
        </w:rPr>
        <w:t>Network Administrator</w:t>
      </w:r>
      <w:r w:rsidRPr="00962BC9">
        <w:rPr>
          <w:rFonts w:ascii="Yu Gothic UI" w:hAnsi="Yu Gothic UI" w:eastAsia="Yu Gothic UI"/>
          <w:sz w:val="24"/>
        </w:rPr>
        <w:t xml:space="preserve">/ </w:t>
      </w:r>
      <w:proofErr w:type="spellStart"/>
      <w:r w:rsidR="00BD240E">
        <w:rPr>
          <w:rStyle w:val="nfasis"/>
          <w:rFonts w:ascii="Yu Gothic UI" w:hAnsi="Yu Gothic UI" w:eastAsia="Yu Gothic UI"/>
          <w:sz w:val="24"/>
        </w:rPr>
        <w:t>Llao</w:t>
      </w:r>
      <w:proofErr w:type="spellEnd"/>
      <w:r w:rsidR="00BD240E">
        <w:rPr>
          <w:rStyle w:val="nfasis"/>
          <w:rFonts w:ascii="Yu Gothic UI" w:hAnsi="Yu Gothic UI" w:eastAsia="Yu Gothic UI"/>
          <w:sz w:val="24"/>
        </w:rPr>
        <w:t xml:space="preserve"> </w:t>
      </w:r>
      <w:proofErr w:type="spellStart"/>
      <w:r w:rsidR="00BD240E">
        <w:rPr>
          <w:rStyle w:val="nfasis"/>
          <w:rFonts w:ascii="Yu Gothic UI" w:hAnsi="Yu Gothic UI" w:eastAsia="Yu Gothic UI"/>
          <w:sz w:val="24"/>
        </w:rPr>
        <w:t>Llao</w:t>
      </w:r>
      <w:proofErr w:type="spellEnd"/>
      <w:r w:rsidR="00BD240E">
        <w:rPr>
          <w:rStyle w:val="nfasis"/>
          <w:rFonts w:ascii="Yu Gothic UI" w:hAnsi="Yu Gothic UI" w:eastAsia="Yu Gothic UI"/>
          <w:sz w:val="24"/>
        </w:rPr>
        <w:t xml:space="preserve"> Hotel &amp; Resort</w:t>
      </w:r>
      <w:r>
        <w:rPr>
          <w:rStyle w:val="nfasis"/>
          <w:rFonts w:ascii="Yu Gothic UI" w:hAnsi="Yu Gothic UI" w:eastAsia="Yu Gothic UI"/>
          <w:sz w:val="24"/>
        </w:rPr>
        <w:t xml:space="preserve">, </w:t>
      </w:r>
      <w:proofErr w:type="spellStart"/>
      <w:r w:rsidR="00BD240E">
        <w:rPr>
          <w:rStyle w:val="nfasis"/>
          <w:rFonts w:ascii="Yu Gothic UI" w:hAnsi="Yu Gothic UI" w:eastAsia="Yu Gothic UI"/>
          <w:b w:val="0"/>
          <w:sz w:val="24"/>
        </w:rPr>
        <w:t>Bariloche</w:t>
      </w:r>
      <w:proofErr w:type="spellEnd"/>
      <w:r w:rsidRPr="00554E0C">
        <w:rPr>
          <w:rStyle w:val="nfasis"/>
          <w:rFonts w:ascii="Yu Gothic UI" w:hAnsi="Yu Gothic UI" w:eastAsia="Yu Gothic UI"/>
          <w:b w:val="0"/>
          <w:sz w:val="24"/>
        </w:rPr>
        <w:t xml:space="preserve">, Argentina </w:t>
      </w:r>
    </w:p>
    <w:p w:rsidR="008E4432" w:rsidP="001E22EE" w:rsidRDefault="00BD240E" w14:paraId="78FD90DE" w14:textId="3AE7AB88">
      <w:pPr>
        <w:rPr>
          <w:rFonts w:ascii="Yu Gothic UI" w:hAnsi="Yu Gothic UI" w:eastAsia="Yu Gothic UI"/>
          <w:sz w:val="18"/>
        </w:rPr>
      </w:pPr>
      <w:r w:rsidRPr="00BD240E">
        <w:rPr>
          <w:rFonts w:ascii="Yu Gothic UI" w:hAnsi="Yu Gothic UI" w:eastAsia="Yu Gothic UI"/>
          <w:sz w:val="18"/>
        </w:rPr>
        <w:t xml:space="preserve">Manage Hotel’s information security, network and servers. Migration from Novell Networks to Windows.  </w:t>
      </w:r>
    </w:p>
    <w:p w:rsidRPr="00962BC9" w:rsidR="0070237E" w:rsidP="008F01C9" w:rsidRDefault="00616F2A" w14:paraId="44A5A326" w14:textId="77777777">
      <w:pPr>
        <w:pStyle w:val="Ttulo1"/>
        <w:rPr>
          <w:rFonts w:ascii="Yu Gothic UI" w:hAnsi="Yu Gothic UI" w:eastAsia="Yu Gothic UI"/>
          <w:sz w:val="28"/>
        </w:rPr>
      </w:pPr>
      <w:sdt>
        <w:sdtPr>
          <w:rPr>
            <w:rFonts w:ascii="Yu Gothic UI" w:hAnsi="Yu Gothic UI" w:eastAsia="Yu Gothic UI"/>
            <w:sz w:val="28"/>
          </w:rPr>
          <w:alias w:val="Education:"/>
          <w:tag w:val="Education:"/>
          <w:id w:val="543866955"/>
          <w:placeholder>
            <w:docPart w:val="25E5FDE41072447CA66E346B9C1C06F4"/>
          </w:placeholder>
          <w:temporary/>
          <w:showingPlcHdr/>
          <w15:appearance w15:val="hidden"/>
        </w:sdtPr>
        <w:sdtEndPr/>
        <w:sdtContent>
          <w:r w:rsidRPr="00962BC9" w:rsidR="0070237E">
            <w:rPr>
              <w:rFonts w:ascii="Yu Gothic UI" w:hAnsi="Yu Gothic UI" w:eastAsia="Yu Gothic UI"/>
              <w:sz w:val="28"/>
            </w:rPr>
            <w:t>Education</w:t>
          </w:r>
        </w:sdtContent>
      </w:sdt>
    </w:p>
    <w:p w:rsidRPr="00962BC9" w:rsidR="000F5F29" w:rsidP="000F5F29" w:rsidRDefault="000F5F29" w14:paraId="5030293C" w14:textId="777095DF">
      <w:pPr>
        <w:pStyle w:val="Ttulo3"/>
        <w:suppressLineNumbers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Jun 2023</w:t>
      </w:r>
    </w:p>
    <w:p w:rsidR="000F5F29" w:rsidP="000F5F29" w:rsidRDefault="000F5F29" w14:paraId="62AAD4D6" w14:textId="47E29BBE">
      <w:pPr>
        <w:pStyle w:val="Ttulo2"/>
        <w:suppressLineNumbers/>
        <w:spacing w:after="0"/>
        <w:rPr>
          <w:rStyle w:val="nfasis"/>
          <w:rFonts w:ascii="Yu Gothic UI" w:hAnsi="Yu Gothic UI" w:eastAsia="Yu Gothic UI"/>
          <w:b w:val="0"/>
          <w:sz w:val="24"/>
        </w:rPr>
      </w:pPr>
      <w:r>
        <w:rPr>
          <w:rFonts w:ascii="Yu Gothic UI" w:hAnsi="Yu Gothic UI" w:eastAsia="Yu Gothic UI"/>
          <w:sz w:val="24"/>
        </w:rPr>
        <w:t xml:space="preserve">Internet of Things </w:t>
      </w:r>
      <w:r w:rsidR="00682723">
        <w:rPr>
          <w:rFonts w:ascii="Yu Gothic UI" w:hAnsi="Yu Gothic UI" w:eastAsia="Yu Gothic UI"/>
          <w:sz w:val="24"/>
        </w:rPr>
        <w:t>Specialist</w:t>
      </w:r>
      <w:r w:rsidRPr="00962BC9">
        <w:rPr>
          <w:rFonts w:ascii="Yu Gothic UI" w:hAnsi="Yu Gothic UI" w:eastAsia="Yu Gothic UI"/>
          <w:sz w:val="24"/>
        </w:rPr>
        <w:t xml:space="preserve"> / </w:t>
      </w:r>
      <w:r w:rsidR="004A121E">
        <w:rPr>
          <w:rStyle w:val="nfasis"/>
          <w:rFonts w:ascii="Yu Gothic UI" w:hAnsi="Yu Gothic UI" w:eastAsia="Yu Gothic UI"/>
          <w:sz w:val="24"/>
        </w:rPr>
        <w:t>Universidad de Buenos Aires, Buenos Aires</w:t>
      </w:r>
    </w:p>
    <w:p w:rsidR="00667B34" w:rsidP="00667B34" w:rsidRDefault="00667B34" w14:paraId="2538802B" w14:textId="365C6B5A">
      <w:pPr>
        <w:keepNext/>
        <w:keepLines/>
        <w:spacing w:after="0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Intermediate post-degree</w:t>
      </w:r>
    </w:p>
    <w:p w:rsidR="000F5F29" w:rsidP="008A7E9C" w:rsidRDefault="000F5F29" w14:paraId="5EBDF6A4" w14:textId="77777777">
      <w:pPr>
        <w:pStyle w:val="Ttulo3"/>
        <w:suppressLineNumbers/>
        <w:rPr>
          <w:rFonts w:ascii="Yu Gothic UI" w:hAnsi="Yu Gothic UI" w:eastAsia="Yu Gothic UI"/>
          <w:sz w:val="18"/>
        </w:rPr>
      </w:pPr>
    </w:p>
    <w:p w:rsidRPr="00962BC9" w:rsidR="0070237E" w:rsidP="008A7E9C" w:rsidRDefault="00BD240E" w14:paraId="2170D3BB" w14:textId="7DAC86D8">
      <w:pPr>
        <w:pStyle w:val="Ttulo3"/>
        <w:suppressLineNumbers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oct 2016</w:t>
      </w:r>
    </w:p>
    <w:p w:rsidR="0070237E" w:rsidP="008A7E9C" w:rsidRDefault="00BD240E" w14:paraId="00776822" w14:textId="38BC0340">
      <w:pPr>
        <w:pStyle w:val="Ttulo2"/>
        <w:suppressLineNumbers/>
        <w:spacing w:after="0"/>
        <w:rPr>
          <w:rStyle w:val="nfasis"/>
          <w:rFonts w:ascii="Yu Gothic UI" w:hAnsi="Yu Gothic UI" w:eastAsia="Yu Gothic UI"/>
          <w:b w:val="0"/>
          <w:sz w:val="24"/>
        </w:rPr>
      </w:pPr>
      <w:r>
        <w:rPr>
          <w:rFonts w:ascii="Yu Gothic UI" w:hAnsi="Yu Gothic UI" w:eastAsia="Yu Gothic UI"/>
          <w:sz w:val="24"/>
        </w:rPr>
        <w:t>Enterprise Leadership Program</w:t>
      </w:r>
      <w:r w:rsidRPr="00962BC9" w:rsidR="00E03F71">
        <w:rPr>
          <w:rFonts w:ascii="Yu Gothic UI" w:hAnsi="Yu Gothic UI" w:eastAsia="Yu Gothic UI"/>
          <w:sz w:val="24"/>
        </w:rPr>
        <w:t xml:space="preserve"> </w:t>
      </w:r>
      <w:r w:rsidRPr="00962BC9" w:rsidR="0095272C">
        <w:rPr>
          <w:rFonts w:ascii="Yu Gothic UI" w:hAnsi="Yu Gothic UI" w:eastAsia="Yu Gothic UI"/>
          <w:sz w:val="24"/>
        </w:rPr>
        <w:t>/</w:t>
      </w:r>
      <w:r w:rsidRPr="00962BC9" w:rsidR="0070237E">
        <w:rPr>
          <w:rFonts w:ascii="Yu Gothic UI" w:hAnsi="Yu Gothic UI" w:eastAsia="Yu Gothic UI"/>
          <w:sz w:val="24"/>
        </w:rPr>
        <w:t xml:space="preserve"> </w:t>
      </w:r>
      <w:r>
        <w:rPr>
          <w:rStyle w:val="nfasis"/>
          <w:rFonts w:ascii="Yu Gothic UI" w:hAnsi="Yu Gothic UI" w:eastAsia="Yu Gothic UI"/>
          <w:sz w:val="24"/>
        </w:rPr>
        <w:t>University of North Carolina</w:t>
      </w:r>
      <w:r w:rsidR="007B41A0">
        <w:rPr>
          <w:rStyle w:val="nfasis"/>
          <w:rFonts w:ascii="Yu Gothic UI" w:hAnsi="Yu Gothic UI" w:eastAsia="Yu Gothic UI"/>
          <w:sz w:val="24"/>
        </w:rPr>
        <w:t xml:space="preserve">, </w:t>
      </w:r>
      <w:r>
        <w:rPr>
          <w:rStyle w:val="nfasis"/>
          <w:rFonts w:ascii="Yu Gothic UI" w:hAnsi="Yu Gothic UI" w:eastAsia="Yu Gothic UI"/>
          <w:b w:val="0"/>
          <w:sz w:val="24"/>
        </w:rPr>
        <w:t>North Carolina</w:t>
      </w:r>
    </w:p>
    <w:p w:rsidR="00B24C4F" w:rsidP="008A7E9C" w:rsidRDefault="00B24C4F" w14:paraId="1E8BF0BD" w14:textId="77777777">
      <w:pPr>
        <w:keepNext/>
        <w:keepLines/>
        <w:spacing w:after="0"/>
        <w:rPr>
          <w:rFonts w:ascii="Yu Gothic UI" w:hAnsi="Yu Gothic UI" w:eastAsia="Yu Gothic UI"/>
          <w:sz w:val="18"/>
        </w:rPr>
      </w:pPr>
    </w:p>
    <w:p w:rsidRPr="00D228CD" w:rsidR="00590D69" w:rsidP="008A7E9C" w:rsidRDefault="00BD240E" w14:paraId="799F51A2" w14:textId="31F60488">
      <w:pPr>
        <w:pStyle w:val="Ttulo3"/>
        <w:rPr>
          <w:rFonts w:ascii="Yu Gothic UI" w:hAnsi="Yu Gothic UI" w:eastAsia="Yu Gothic UI"/>
          <w:sz w:val="18"/>
          <w:lang w:val="es-AR"/>
        </w:rPr>
      </w:pPr>
      <w:r w:rsidRPr="00D228CD">
        <w:rPr>
          <w:rFonts w:ascii="Yu Gothic UI" w:hAnsi="Yu Gothic UI" w:eastAsia="Yu Gothic UI"/>
          <w:sz w:val="18"/>
          <w:lang w:val="es-AR"/>
        </w:rPr>
        <w:t>Nov 2004</w:t>
      </w:r>
    </w:p>
    <w:p w:rsidRPr="00D228CD" w:rsidR="00590D69" w:rsidP="008A7E9C" w:rsidRDefault="00BD240E" w14:paraId="700B9EEC" w14:textId="16CCCB12">
      <w:pPr>
        <w:pStyle w:val="Ttulo2"/>
        <w:spacing w:after="0"/>
        <w:rPr>
          <w:rFonts w:ascii="Yu Gothic UI" w:hAnsi="Yu Gothic UI" w:eastAsia="Yu Gothic UI"/>
          <w:sz w:val="24"/>
          <w:lang w:val="es-AR"/>
        </w:rPr>
      </w:pPr>
      <w:proofErr w:type="spellStart"/>
      <w:r w:rsidRPr="00D228CD">
        <w:rPr>
          <w:rFonts w:ascii="Yu Gothic UI" w:hAnsi="Yu Gothic UI" w:eastAsia="Yu Gothic UI"/>
          <w:sz w:val="24"/>
          <w:lang w:val="es-AR"/>
        </w:rPr>
        <w:t>Computer</w:t>
      </w:r>
      <w:proofErr w:type="spellEnd"/>
      <w:r w:rsidRPr="00D228CD">
        <w:rPr>
          <w:rFonts w:ascii="Yu Gothic UI" w:hAnsi="Yu Gothic UI" w:eastAsia="Yu Gothic UI"/>
          <w:sz w:val="24"/>
          <w:lang w:val="es-AR"/>
        </w:rPr>
        <w:t xml:space="preserve"> </w:t>
      </w:r>
      <w:proofErr w:type="spellStart"/>
      <w:r w:rsidRPr="00D228CD">
        <w:rPr>
          <w:rFonts w:ascii="Yu Gothic UI" w:hAnsi="Yu Gothic UI" w:eastAsia="Yu Gothic UI"/>
          <w:sz w:val="24"/>
          <w:lang w:val="es-AR"/>
        </w:rPr>
        <w:t>Science</w:t>
      </w:r>
      <w:proofErr w:type="spellEnd"/>
      <w:r w:rsidRPr="00D228CD">
        <w:rPr>
          <w:rFonts w:ascii="Yu Gothic UI" w:hAnsi="Yu Gothic UI" w:eastAsia="Yu Gothic UI"/>
          <w:sz w:val="24"/>
          <w:lang w:val="es-AR"/>
        </w:rPr>
        <w:t xml:space="preserve"> </w:t>
      </w:r>
      <w:proofErr w:type="spellStart"/>
      <w:r w:rsidRPr="00D228CD">
        <w:rPr>
          <w:rFonts w:ascii="Yu Gothic UI" w:hAnsi="Yu Gothic UI" w:eastAsia="Yu Gothic UI"/>
          <w:sz w:val="24"/>
          <w:lang w:val="es-AR"/>
        </w:rPr>
        <w:t>Engineer</w:t>
      </w:r>
      <w:proofErr w:type="spellEnd"/>
      <w:r w:rsidRPr="00D228CD" w:rsidR="00590D69">
        <w:rPr>
          <w:rFonts w:ascii="Yu Gothic UI" w:hAnsi="Yu Gothic UI" w:eastAsia="Yu Gothic UI"/>
          <w:sz w:val="24"/>
          <w:lang w:val="es-AR"/>
        </w:rPr>
        <w:t xml:space="preserve"> / </w:t>
      </w:r>
      <w:r w:rsidRPr="00D228CD" w:rsidR="00590D69">
        <w:rPr>
          <w:rStyle w:val="nfasis"/>
          <w:rFonts w:ascii="Yu Gothic UI" w:hAnsi="Yu Gothic UI" w:eastAsia="Yu Gothic UI"/>
          <w:sz w:val="24"/>
          <w:lang w:val="es-AR"/>
        </w:rPr>
        <w:t xml:space="preserve">Universidad </w:t>
      </w:r>
      <w:r w:rsidRPr="00D228CD">
        <w:rPr>
          <w:rStyle w:val="nfasis"/>
          <w:rFonts w:ascii="Yu Gothic UI" w:hAnsi="Yu Gothic UI" w:eastAsia="Yu Gothic UI"/>
          <w:sz w:val="24"/>
          <w:lang w:val="es-AR"/>
        </w:rPr>
        <w:t>Nacional del Sur</w:t>
      </w:r>
      <w:r w:rsidRPr="00D228CD" w:rsidR="00590D69">
        <w:rPr>
          <w:rStyle w:val="nfasis"/>
          <w:rFonts w:ascii="Yu Gothic UI" w:hAnsi="Yu Gothic UI" w:eastAsia="Yu Gothic UI"/>
          <w:sz w:val="24"/>
          <w:lang w:val="es-AR"/>
        </w:rPr>
        <w:t xml:space="preserve">, </w:t>
      </w:r>
      <w:r w:rsidRPr="00D228CD" w:rsidR="00667B34">
        <w:rPr>
          <w:rStyle w:val="nfasis"/>
          <w:rFonts w:ascii="Yu Gothic UI" w:hAnsi="Yu Gothic UI" w:eastAsia="Yu Gothic UI"/>
          <w:b w:val="0"/>
          <w:sz w:val="24"/>
          <w:lang w:val="es-AR"/>
        </w:rPr>
        <w:t>Bahía</w:t>
      </w:r>
      <w:r w:rsidRPr="00D228CD">
        <w:rPr>
          <w:rStyle w:val="nfasis"/>
          <w:rFonts w:ascii="Yu Gothic UI" w:hAnsi="Yu Gothic UI" w:eastAsia="Yu Gothic UI"/>
          <w:b w:val="0"/>
          <w:sz w:val="24"/>
          <w:lang w:val="es-AR"/>
        </w:rPr>
        <w:t xml:space="preserve"> Blanca</w:t>
      </w:r>
    </w:p>
    <w:p w:rsidR="00C50927" w:rsidP="008A7E9C" w:rsidRDefault="00590D69" w14:paraId="08DCB34E" w14:textId="77777777">
      <w:pPr>
        <w:keepNext/>
        <w:keepLines/>
        <w:spacing w:after="0"/>
        <w:rPr>
          <w:rFonts w:ascii="Yu Gothic UI" w:hAnsi="Yu Gothic UI" w:eastAsia="Yu Gothic UI"/>
          <w:sz w:val="18"/>
        </w:rPr>
      </w:pPr>
      <w:r>
        <w:rPr>
          <w:rFonts w:ascii="Yu Gothic UI" w:hAnsi="Yu Gothic UI" w:eastAsia="Yu Gothic UI"/>
          <w:sz w:val="18"/>
        </w:rPr>
        <w:t>Bachelor’s Degree</w:t>
      </w:r>
    </w:p>
    <w:p w:rsidRPr="008F01C9" w:rsidR="00434074" w:rsidP="008F01C9" w:rsidRDefault="008D4101" w14:paraId="4C796C2A" w14:textId="533B145C">
      <w:pPr>
        <w:pStyle w:val="Ttulo1"/>
        <w:rPr>
          <w:rFonts w:ascii="Yu Gothic UI" w:hAnsi="Yu Gothic UI" w:eastAsia="Yu Gothic UI"/>
          <w:sz w:val="28"/>
          <w:szCs w:val="24"/>
        </w:rPr>
      </w:pPr>
      <w:r w:rsidRPr="008F01C9">
        <w:rPr>
          <w:rFonts w:ascii="Yu Gothic UI" w:hAnsi="Yu Gothic UI" w:eastAsia="Yu Gothic UI"/>
          <w:sz w:val="28"/>
          <w:szCs w:val="24"/>
        </w:rPr>
        <w:t>Certifications</w:t>
      </w:r>
    </w:p>
    <w:p w:rsidR="00A52D95" w:rsidP="00CB395F" w:rsidRDefault="00E94785" w14:paraId="3B1EC8D3" w14:textId="57EBF693">
      <w:pPr>
        <w:spacing w:after="0"/>
        <w:rPr>
          <w:rStyle w:val="Ttulo2Car"/>
          <w:rFonts w:ascii="Yu Gothic UI" w:hAnsi="Yu Gothic UI" w:eastAsia="Yu Gothic UI"/>
          <w:sz w:val="22"/>
        </w:rPr>
      </w:pPr>
      <w:r>
        <w:rPr>
          <w:rStyle w:val="Ttulo2Car"/>
          <w:rFonts w:ascii="Yu Gothic UI" w:hAnsi="Yu Gothic UI" w:eastAsia="Yu Gothic UI"/>
          <w:sz w:val="22"/>
        </w:rPr>
        <w:t xml:space="preserve">SCRUM Product Owner I (PSPO) </w:t>
      </w:r>
      <w:r w:rsidR="00060843"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(2023)</w:t>
      </w:r>
    </w:p>
    <w:p w:rsidR="00A52D95" w:rsidP="00A52D95" w:rsidRDefault="00A52D95" w14:paraId="270B1EB2" w14:textId="77777777">
      <w:pPr>
        <w:spacing w:after="0"/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</w:pPr>
      <w:r>
        <w:rPr>
          <w:rStyle w:val="Ttulo2Car"/>
          <w:rFonts w:ascii="Yu Gothic UI" w:hAnsi="Yu Gothic UI" w:eastAsia="Yu Gothic UI"/>
          <w:sz w:val="22"/>
        </w:rPr>
        <w:t xml:space="preserve">AWS Solutions Architect Associate </w:t>
      </w:r>
      <w:r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(2022)</w:t>
      </w:r>
    </w:p>
    <w:p w:rsidR="001B79D2" w:rsidP="00CB395F" w:rsidRDefault="001B79D2" w14:paraId="7917DEE3" w14:textId="1A6C6325">
      <w:pPr>
        <w:spacing w:after="0"/>
        <w:rPr>
          <w:rStyle w:val="Ttulo2Car"/>
          <w:rFonts w:ascii="Yu Gothic UI" w:hAnsi="Yu Gothic UI" w:eastAsia="Yu Gothic UI"/>
          <w:sz w:val="22"/>
        </w:rPr>
      </w:pPr>
      <w:r>
        <w:rPr>
          <w:rStyle w:val="Ttulo2Car"/>
          <w:rFonts w:ascii="Yu Gothic UI" w:hAnsi="Yu Gothic UI" w:eastAsia="Yu Gothic UI"/>
          <w:sz w:val="22"/>
        </w:rPr>
        <w:t xml:space="preserve">AWS Cloud Practitioner </w:t>
      </w:r>
      <w:r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(2021)</w:t>
      </w:r>
    </w:p>
    <w:p w:rsidRPr="00CB395F" w:rsidR="00933ECC" w:rsidP="00CB395F" w:rsidRDefault="0074154D" w14:paraId="0CB46C56" w14:textId="24194925">
      <w:pPr>
        <w:spacing w:after="0"/>
        <w:rPr>
          <w:rFonts w:ascii="Yu Gothic UI" w:hAnsi="Yu Gothic UI" w:eastAsia="Yu Gothic UI"/>
          <w:sz w:val="16"/>
        </w:rPr>
      </w:pPr>
      <w:r w:rsidRPr="00CB395F">
        <w:rPr>
          <w:rStyle w:val="Ttulo2Car"/>
          <w:rFonts w:ascii="Yu Gothic UI" w:hAnsi="Yu Gothic UI" w:eastAsia="Yu Gothic UI"/>
          <w:sz w:val="22"/>
        </w:rPr>
        <w:t xml:space="preserve">TOGAF </w:t>
      </w:r>
      <w:r w:rsidRPr="00CB395F"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Foundation</w:t>
      </w:r>
      <w:r w:rsidRPr="00CB395F" w:rsidR="00933ECC"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 xml:space="preserve"> (2020)</w:t>
      </w:r>
    </w:p>
    <w:p w:rsidRPr="00CB395F" w:rsidR="00933ECC" w:rsidP="00CB395F" w:rsidRDefault="00BD240E" w14:paraId="00ACCB4E" w14:textId="46F23543">
      <w:pPr>
        <w:spacing w:after="0"/>
        <w:rPr>
          <w:rFonts w:ascii="Yu Gothic UI" w:hAnsi="Yu Gothic UI" w:eastAsia="Yu Gothic UI"/>
          <w:sz w:val="16"/>
        </w:rPr>
      </w:pPr>
      <w:r>
        <w:rPr>
          <w:rStyle w:val="Ttulo2Car"/>
          <w:rFonts w:ascii="Yu Gothic UI" w:hAnsi="Yu Gothic UI" w:eastAsia="Yu Gothic UI"/>
          <w:sz w:val="22"/>
        </w:rPr>
        <w:t>SA</w:t>
      </w:r>
      <w:r w:rsidR="00CB395F">
        <w:rPr>
          <w:rStyle w:val="Ttulo2Car"/>
          <w:rFonts w:ascii="Yu Gothic UI" w:hAnsi="Yu Gothic UI" w:eastAsia="Yu Gothic UI"/>
          <w:sz w:val="22"/>
        </w:rPr>
        <w:t xml:space="preserve"> 4.0 </w:t>
      </w:r>
      <w:proofErr w:type="spellStart"/>
      <w:r w:rsidRPr="00CB395F" w:rsidR="00933ECC"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SAFe</w:t>
      </w:r>
      <w:proofErr w:type="spellEnd"/>
      <w:r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 xml:space="preserve"> 4 Agilist</w:t>
      </w:r>
      <w:r w:rsidRPr="00CB395F" w:rsidR="00933ECC"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 xml:space="preserve"> (2018)</w:t>
      </w:r>
    </w:p>
    <w:p w:rsidRPr="00CB395F" w:rsidR="00933ECC" w:rsidP="00CB395F" w:rsidRDefault="00BD240E" w14:paraId="00001B53" w14:textId="0B661ACF">
      <w:pPr>
        <w:spacing w:after="0"/>
        <w:rPr>
          <w:rFonts w:ascii="Yu Gothic UI" w:hAnsi="Yu Gothic UI" w:eastAsia="Yu Gothic UI"/>
          <w:sz w:val="16"/>
        </w:rPr>
      </w:pPr>
      <w:r>
        <w:rPr>
          <w:rStyle w:val="Ttulo2Car"/>
          <w:rFonts w:ascii="Yu Gothic UI" w:hAnsi="Yu Gothic UI" w:eastAsia="Yu Gothic UI"/>
          <w:sz w:val="22"/>
        </w:rPr>
        <w:t xml:space="preserve">RHCE </w:t>
      </w:r>
      <w:r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Red Hat Certified Engineer</w:t>
      </w:r>
      <w:r w:rsidRPr="00CB395F" w:rsidR="00933ECC"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 xml:space="preserve"> (201</w:t>
      </w:r>
      <w:r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0</w:t>
      </w:r>
      <w:r w:rsidRPr="00CB395F" w:rsidR="00933ECC">
        <w:rPr>
          <w:rStyle w:val="Ttulo2Car"/>
          <w:rFonts w:ascii="Yu Gothic UI" w:hAnsi="Yu Gothic UI" w:eastAsia="Yu Gothic UI"/>
          <w:b w:val="0"/>
          <w:color w:val="383838" w:themeColor="background2" w:themeShade="40"/>
          <w:sz w:val="18"/>
          <w:szCs w:val="18"/>
        </w:rPr>
        <w:t>)</w:t>
      </w:r>
    </w:p>
    <w:p w:rsidR="008D4101" w:rsidP="008D4101" w:rsidRDefault="008D4101" w14:paraId="1F24E42C" w14:textId="77777777">
      <w:pPr>
        <w:pStyle w:val="Ttulo1"/>
        <w:rPr>
          <w:rFonts w:ascii="Yu Gothic UI" w:hAnsi="Yu Gothic UI" w:eastAsia="Yu Gothic UI"/>
          <w:sz w:val="28"/>
        </w:rPr>
      </w:pPr>
      <w:r>
        <w:rPr>
          <w:rFonts w:ascii="Yu Gothic UI" w:hAnsi="Yu Gothic UI" w:eastAsia="Yu Gothic UI"/>
          <w:sz w:val="28"/>
        </w:rPr>
        <w:t>Languages</w:t>
      </w:r>
    </w:p>
    <w:p w:rsidRPr="00CB395F" w:rsidR="008D4101" w:rsidP="00055952" w:rsidRDefault="0074154D" w14:paraId="6552209E" w14:textId="0F5BA9A1">
      <w:pPr>
        <w:spacing w:after="0"/>
        <w:rPr>
          <w:rFonts w:ascii="Yu Gothic UI" w:hAnsi="Yu Gothic UI" w:eastAsia="Yu Gothic UI"/>
          <w:sz w:val="16"/>
        </w:rPr>
      </w:pPr>
      <w:r w:rsidRPr="00CB395F">
        <w:rPr>
          <w:rStyle w:val="Ttulo2Car"/>
          <w:rFonts w:ascii="Yu Gothic UI" w:hAnsi="Yu Gothic UI" w:eastAsia="Yu Gothic UI"/>
          <w:sz w:val="22"/>
        </w:rPr>
        <w:t>English</w:t>
      </w:r>
      <w:r w:rsidRPr="00CB395F">
        <w:rPr>
          <w:rFonts w:ascii="Yu Gothic UI" w:hAnsi="Yu Gothic UI" w:eastAsia="Yu Gothic UI"/>
          <w:sz w:val="16"/>
        </w:rPr>
        <w:t xml:space="preserve"> </w:t>
      </w:r>
      <w:r w:rsidRPr="00CB395F">
        <w:rPr>
          <w:rFonts w:ascii="Yu Gothic UI" w:hAnsi="Yu Gothic UI" w:eastAsia="Yu Gothic UI"/>
          <w:sz w:val="18"/>
        </w:rPr>
        <w:t xml:space="preserve">– </w:t>
      </w:r>
      <w:r w:rsidR="00BD240E">
        <w:rPr>
          <w:rFonts w:ascii="Yu Gothic UI" w:hAnsi="Yu Gothic UI" w:eastAsia="Yu Gothic UI"/>
          <w:sz w:val="18"/>
        </w:rPr>
        <w:t>Bilingual</w:t>
      </w:r>
    </w:p>
    <w:p w:rsidR="0074154D" w:rsidP="00055952" w:rsidRDefault="0074154D" w14:paraId="75BBFB95" w14:textId="3FD5F0BC">
      <w:pPr>
        <w:spacing w:after="0"/>
        <w:rPr>
          <w:rFonts w:ascii="Yu Gothic UI" w:hAnsi="Yu Gothic UI" w:eastAsia="Yu Gothic UI"/>
          <w:sz w:val="18"/>
        </w:rPr>
      </w:pPr>
      <w:r w:rsidRPr="00CB395F">
        <w:rPr>
          <w:rStyle w:val="Ttulo2Car"/>
          <w:rFonts w:ascii="Yu Gothic UI" w:hAnsi="Yu Gothic UI" w:eastAsia="Yu Gothic UI"/>
          <w:sz w:val="22"/>
        </w:rPr>
        <w:t xml:space="preserve">Spanish </w:t>
      </w:r>
      <w:r w:rsidRPr="00CB395F">
        <w:rPr>
          <w:rFonts w:ascii="Yu Gothic UI" w:hAnsi="Yu Gothic UI" w:eastAsia="Yu Gothic UI"/>
          <w:sz w:val="18"/>
        </w:rPr>
        <w:t>– Native</w:t>
      </w:r>
    </w:p>
    <w:p w:rsidR="008D4101" w:rsidP="009666D1" w:rsidRDefault="00BD240E" w14:paraId="3398E244" w14:textId="163A709D">
      <w:pPr>
        <w:spacing w:after="0"/>
        <w:rPr>
          <w:rFonts w:ascii="Yu Gothic UI" w:hAnsi="Yu Gothic UI" w:eastAsia="Yu Gothic UI"/>
          <w:sz w:val="18"/>
        </w:rPr>
      </w:pPr>
      <w:r>
        <w:rPr>
          <w:rStyle w:val="Ttulo2Car"/>
          <w:rFonts w:ascii="Yu Gothic UI" w:hAnsi="Yu Gothic UI" w:eastAsia="Yu Gothic UI"/>
          <w:sz w:val="22"/>
        </w:rPr>
        <w:t>French</w:t>
      </w:r>
      <w:r w:rsidRPr="00CB395F">
        <w:rPr>
          <w:rStyle w:val="Ttulo2Car"/>
          <w:rFonts w:ascii="Yu Gothic UI" w:hAnsi="Yu Gothic UI" w:eastAsia="Yu Gothic UI"/>
          <w:sz w:val="22"/>
        </w:rPr>
        <w:t xml:space="preserve"> </w:t>
      </w:r>
      <w:r w:rsidRPr="00CB395F">
        <w:rPr>
          <w:rFonts w:ascii="Yu Gothic UI" w:hAnsi="Yu Gothic UI" w:eastAsia="Yu Gothic UI"/>
          <w:sz w:val="18"/>
        </w:rPr>
        <w:t xml:space="preserve">– </w:t>
      </w:r>
      <w:r w:rsidR="00F066AC">
        <w:rPr>
          <w:rFonts w:ascii="Yu Gothic UI" w:hAnsi="Yu Gothic UI" w:eastAsia="Yu Gothic UI"/>
          <w:sz w:val="18"/>
        </w:rPr>
        <w:t>Elementary</w:t>
      </w:r>
    </w:p>
    <w:p w:rsidRPr="00962BC9" w:rsidR="008D4101" w:rsidP="00BC7376" w:rsidRDefault="008D4101" w14:paraId="0B2D0CA5" w14:textId="77777777">
      <w:pPr>
        <w:rPr>
          <w:rFonts w:ascii="Yu Gothic UI" w:hAnsi="Yu Gothic UI" w:eastAsia="Yu Gothic UI"/>
          <w:sz w:val="18"/>
        </w:rPr>
      </w:pPr>
    </w:p>
    <w:sectPr w:rsidRPr="00962BC9" w:rsidR="008D4101" w:rsidSect="00295F44">
      <w:footerReference w:type="default" r:id="rId11"/>
      <w:pgSz w:w="12240" w:h="15840" w:orient="portrait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95F44" w:rsidP="00725803" w:rsidRDefault="00295F44" w14:paraId="3828379E" w14:textId="77777777">
      <w:pPr>
        <w:spacing w:after="0"/>
      </w:pPr>
      <w:r>
        <w:separator/>
      </w:r>
    </w:p>
  </w:endnote>
  <w:endnote w:type="continuationSeparator" w:id="0">
    <w:p w:rsidR="00295F44" w:rsidP="00725803" w:rsidRDefault="00295F44" w14:paraId="31D8AF4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 w14:paraId="2E58E8B5" w14:textId="77777777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428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95F44" w:rsidP="00725803" w:rsidRDefault="00295F44" w14:paraId="0ECA129A" w14:textId="77777777">
      <w:pPr>
        <w:spacing w:after="0"/>
      </w:pPr>
      <w:r>
        <w:separator/>
      </w:r>
    </w:p>
  </w:footnote>
  <w:footnote w:type="continuationSeparator" w:id="0">
    <w:p w:rsidR="00295F44" w:rsidP="00725803" w:rsidRDefault="00295F44" w14:paraId="02A3965F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2">
    <w:nsid w:val="33376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75D1DF3"/>
    <w:multiLevelType w:val="hybridMultilevel"/>
    <w:tmpl w:val="6A3CDF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hint="default" w:ascii="Symbol" w:hAnsi="Symbol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aconnmeros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4">
    <w:abstractNumId w:val="12"/>
  </w:num>
  <w:num w:numId="1" w16cid:durableId="1384718532">
    <w:abstractNumId w:val="10"/>
  </w:num>
  <w:num w:numId="2" w16cid:durableId="56318619">
    <w:abstractNumId w:val="7"/>
  </w:num>
  <w:num w:numId="3" w16cid:durableId="1927962110">
    <w:abstractNumId w:val="6"/>
  </w:num>
  <w:num w:numId="4" w16cid:durableId="1085111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7766076">
    <w:abstractNumId w:val="8"/>
  </w:num>
  <w:num w:numId="6" w16cid:durableId="521289534">
    <w:abstractNumId w:val="11"/>
  </w:num>
  <w:num w:numId="7" w16cid:durableId="356590510">
    <w:abstractNumId w:val="5"/>
  </w:num>
  <w:num w:numId="8" w16cid:durableId="1492483303">
    <w:abstractNumId w:val="4"/>
  </w:num>
  <w:num w:numId="9" w16cid:durableId="92172344">
    <w:abstractNumId w:val="3"/>
  </w:num>
  <w:num w:numId="10" w16cid:durableId="359093602">
    <w:abstractNumId w:val="2"/>
  </w:num>
  <w:num w:numId="11" w16cid:durableId="685330959">
    <w:abstractNumId w:val="1"/>
  </w:num>
  <w:num w:numId="12" w16cid:durableId="1386444385">
    <w:abstractNumId w:val="0"/>
  </w:num>
  <w:num w:numId="13" w16cid:durableId="1384986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BC9"/>
    <w:rsid w:val="000120C9"/>
    <w:rsid w:val="00025E77"/>
    <w:rsid w:val="00026A40"/>
    <w:rsid w:val="00027312"/>
    <w:rsid w:val="000275E7"/>
    <w:rsid w:val="00033E13"/>
    <w:rsid w:val="00044B26"/>
    <w:rsid w:val="00046C61"/>
    <w:rsid w:val="00055952"/>
    <w:rsid w:val="00060843"/>
    <w:rsid w:val="000645F2"/>
    <w:rsid w:val="0007786A"/>
    <w:rsid w:val="00082F03"/>
    <w:rsid w:val="000835A0"/>
    <w:rsid w:val="0008559D"/>
    <w:rsid w:val="00086C66"/>
    <w:rsid w:val="000934A2"/>
    <w:rsid w:val="0009488B"/>
    <w:rsid w:val="00094C50"/>
    <w:rsid w:val="000B3EEC"/>
    <w:rsid w:val="000B6DC5"/>
    <w:rsid w:val="000C5919"/>
    <w:rsid w:val="000F4FE0"/>
    <w:rsid w:val="000F5F29"/>
    <w:rsid w:val="00105F21"/>
    <w:rsid w:val="00120C7B"/>
    <w:rsid w:val="00121E05"/>
    <w:rsid w:val="001300A1"/>
    <w:rsid w:val="001552FA"/>
    <w:rsid w:val="00161516"/>
    <w:rsid w:val="001762E3"/>
    <w:rsid w:val="00181242"/>
    <w:rsid w:val="00183E05"/>
    <w:rsid w:val="001847C0"/>
    <w:rsid w:val="001B0955"/>
    <w:rsid w:val="001B79D2"/>
    <w:rsid w:val="001D4FF8"/>
    <w:rsid w:val="001E22EE"/>
    <w:rsid w:val="001E7599"/>
    <w:rsid w:val="00214E2B"/>
    <w:rsid w:val="00220D7C"/>
    <w:rsid w:val="00227784"/>
    <w:rsid w:val="002366E3"/>
    <w:rsid w:val="0023705D"/>
    <w:rsid w:val="002411BD"/>
    <w:rsid w:val="00250A31"/>
    <w:rsid w:val="00251C13"/>
    <w:rsid w:val="0028083E"/>
    <w:rsid w:val="00285BF4"/>
    <w:rsid w:val="002922D0"/>
    <w:rsid w:val="00295F44"/>
    <w:rsid w:val="002B1A5F"/>
    <w:rsid w:val="002F242A"/>
    <w:rsid w:val="0030270A"/>
    <w:rsid w:val="0030308E"/>
    <w:rsid w:val="00321885"/>
    <w:rsid w:val="00330993"/>
    <w:rsid w:val="00340112"/>
    <w:rsid w:val="00340B03"/>
    <w:rsid w:val="00355A50"/>
    <w:rsid w:val="00377BFE"/>
    <w:rsid w:val="00380AE7"/>
    <w:rsid w:val="003A6943"/>
    <w:rsid w:val="003C3B45"/>
    <w:rsid w:val="003C70B6"/>
    <w:rsid w:val="003E04DD"/>
    <w:rsid w:val="003F7BA3"/>
    <w:rsid w:val="00410561"/>
    <w:rsid w:val="00410BA2"/>
    <w:rsid w:val="00411D35"/>
    <w:rsid w:val="004141AA"/>
    <w:rsid w:val="00427B62"/>
    <w:rsid w:val="00434074"/>
    <w:rsid w:val="00440FC2"/>
    <w:rsid w:val="00463C3B"/>
    <w:rsid w:val="004937AE"/>
    <w:rsid w:val="004A0203"/>
    <w:rsid w:val="004A121E"/>
    <w:rsid w:val="004A6331"/>
    <w:rsid w:val="004A7629"/>
    <w:rsid w:val="004C0C4A"/>
    <w:rsid w:val="004E1BAC"/>
    <w:rsid w:val="004E2970"/>
    <w:rsid w:val="00500049"/>
    <w:rsid w:val="005026DD"/>
    <w:rsid w:val="005040F1"/>
    <w:rsid w:val="005074A7"/>
    <w:rsid w:val="00511746"/>
    <w:rsid w:val="00513EFC"/>
    <w:rsid w:val="0052113B"/>
    <w:rsid w:val="0052653B"/>
    <w:rsid w:val="005342A4"/>
    <w:rsid w:val="00540200"/>
    <w:rsid w:val="00544E54"/>
    <w:rsid w:val="00554E0C"/>
    <w:rsid w:val="00554F4C"/>
    <w:rsid w:val="00561B65"/>
    <w:rsid w:val="00564951"/>
    <w:rsid w:val="00573BF9"/>
    <w:rsid w:val="00577BE4"/>
    <w:rsid w:val="00590881"/>
    <w:rsid w:val="00590D69"/>
    <w:rsid w:val="005A20C1"/>
    <w:rsid w:val="005A4A49"/>
    <w:rsid w:val="005B145C"/>
    <w:rsid w:val="005B1D68"/>
    <w:rsid w:val="005B5E94"/>
    <w:rsid w:val="005C3702"/>
    <w:rsid w:val="005D33F7"/>
    <w:rsid w:val="006066CF"/>
    <w:rsid w:val="0060751E"/>
    <w:rsid w:val="00611B37"/>
    <w:rsid w:val="00616F2A"/>
    <w:rsid w:val="006252B4"/>
    <w:rsid w:val="006373E5"/>
    <w:rsid w:val="00646BA2"/>
    <w:rsid w:val="0066026D"/>
    <w:rsid w:val="0066532F"/>
    <w:rsid w:val="006679E7"/>
    <w:rsid w:val="00667B34"/>
    <w:rsid w:val="00675EA0"/>
    <w:rsid w:val="00682723"/>
    <w:rsid w:val="00690121"/>
    <w:rsid w:val="006974DC"/>
    <w:rsid w:val="006A75F6"/>
    <w:rsid w:val="006C08A0"/>
    <w:rsid w:val="006C47D8"/>
    <w:rsid w:val="006C6C2A"/>
    <w:rsid w:val="006D2D08"/>
    <w:rsid w:val="006D674C"/>
    <w:rsid w:val="006E19DD"/>
    <w:rsid w:val="006F26A2"/>
    <w:rsid w:val="006F5834"/>
    <w:rsid w:val="00701F70"/>
    <w:rsid w:val="0070237E"/>
    <w:rsid w:val="00705924"/>
    <w:rsid w:val="00725803"/>
    <w:rsid w:val="00725CB5"/>
    <w:rsid w:val="007307A3"/>
    <w:rsid w:val="0074087F"/>
    <w:rsid w:val="0074154D"/>
    <w:rsid w:val="00752315"/>
    <w:rsid w:val="00781543"/>
    <w:rsid w:val="007B41A0"/>
    <w:rsid w:val="007E0E2A"/>
    <w:rsid w:val="007E2171"/>
    <w:rsid w:val="00800C1A"/>
    <w:rsid w:val="00801B05"/>
    <w:rsid w:val="0080464F"/>
    <w:rsid w:val="00806486"/>
    <w:rsid w:val="00836CE1"/>
    <w:rsid w:val="00846735"/>
    <w:rsid w:val="00857E6B"/>
    <w:rsid w:val="0086743C"/>
    <w:rsid w:val="008968C4"/>
    <w:rsid w:val="008A3A9B"/>
    <w:rsid w:val="008A7E9C"/>
    <w:rsid w:val="008B61E1"/>
    <w:rsid w:val="008D4101"/>
    <w:rsid w:val="008D7C1C"/>
    <w:rsid w:val="008E4432"/>
    <w:rsid w:val="008E4A0B"/>
    <w:rsid w:val="008F01C9"/>
    <w:rsid w:val="009068E0"/>
    <w:rsid w:val="00913DA7"/>
    <w:rsid w:val="0092291B"/>
    <w:rsid w:val="00924671"/>
    <w:rsid w:val="00932D92"/>
    <w:rsid w:val="00933ECC"/>
    <w:rsid w:val="0094363B"/>
    <w:rsid w:val="0095272C"/>
    <w:rsid w:val="00962BC9"/>
    <w:rsid w:val="0096325C"/>
    <w:rsid w:val="009666D1"/>
    <w:rsid w:val="00972024"/>
    <w:rsid w:val="009767B8"/>
    <w:rsid w:val="00992E4F"/>
    <w:rsid w:val="00994C46"/>
    <w:rsid w:val="009B4CE3"/>
    <w:rsid w:val="009C0944"/>
    <w:rsid w:val="009C49B6"/>
    <w:rsid w:val="009E5E4A"/>
    <w:rsid w:val="009F04D2"/>
    <w:rsid w:val="009F2BA7"/>
    <w:rsid w:val="009F3927"/>
    <w:rsid w:val="009F6DA0"/>
    <w:rsid w:val="00A01182"/>
    <w:rsid w:val="00A07162"/>
    <w:rsid w:val="00A12946"/>
    <w:rsid w:val="00A44D1C"/>
    <w:rsid w:val="00A52D95"/>
    <w:rsid w:val="00A65757"/>
    <w:rsid w:val="00AB428F"/>
    <w:rsid w:val="00AC63D5"/>
    <w:rsid w:val="00AD13CB"/>
    <w:rsid w:val="00AD3FD8"/>
    <w:rsid w:val="00AD70B2"/>
    <w:rsid w:val="00AE1F07"/>
    <w:rsid w:val="00AF642B"/>
    <w:rsid w:val="00B24C4F"/>
    <w:rsid w:val="00B279AF"/>
    <w:rsid w:val="00B370A8"/>
    <w:rsid w:val="00B67AD0"/>
    <w:rsid w:val="00B75989"/>
    <w:rsid w:val="00B9244E"/>
    <w:rsid w:val="00BA217C"/>
    <w:rsid w:val="00BB1FF7"/>
    <w:rsid w:val="00BB7552"/>
    <w:rsid w:val="00BC1238"/>
    <w:rsid w:val="00BC34A6"/>
    <w:rsid w:val="00BC7376"/>
    <w:rsid w:val="00BD240E"/>
    <w:rsid w:val="00BD669A"/>
    <w:rsid w:val="00BF0B73"/>
    <w:rsid w:val="00C0407D"/>
    <w:rsid w:val="00C13F2B"/>
    <w:rsid w:val="00C42006"/>
    <w:rsid w:val="00C42791"/>
    <w:rsid w:val="00C43D65"/>
    <w:rsid w:val="00C50927"/>
    <w:rsid w:val="00C516CB"/>
    <w:rsid w:val="00C84833"/>
    <w:rsid w:val="00C9044F"/>
    <w:rsid w:val="00CA604D"/>
    <w:rsid w:val="00CB12F2"/>
    <w:rsid w:val="00CB395F"/>
    <w:rsid w:val="00CC62B8"/>
    <w:rsid w:val="00CD713E"/>
    <w:rsid w:val="00D228CD"/>
    <w:rsid w:val="00D2420D"/>
    <w:rsid w:val="00D30382"/>
    <w:rsid w:val="00D335FC"/>
    <w:rsid w:val="00D413F9"/>
    <w:rsid w:val="00D44E50"/>
    <w:rsid w:val="00D90060"/>
    <w:rsid w:val="00D92B95"/>
    <w:rsid w:val="00DA3F98"/>
    <w:rsid w:val="00DB43D3"/>
    <w:rsid w:val="00DB641E"/>
    <w:rsid w:val="00DB739A"/>
    <w:rsid w:val="00DD2252"/>
    <w:rsid w:val="00DE21E9"/>
    <w:rsid w:val="00DF4665"/>
    <w:rsid w:val="00E03F71"/>
    <w:rsid w:val="00E057A6"/>
    <w:rsid w:val="00E154B5"/>
    <w:rsid w:val="00E22BF0"/>
    <w:rsid w:val="00E232F0"/>
    <w:rsid w:val="00E36B4A"/>
    <w:rsid w:val="00E52791"/>
    <w:rsid w:val="00E53CF6"/>
    <w:rsid w:val="00E61CE2"/>
    <w:rsid w:val="00E61ECE"/>
    <w:rsid w:val="00E70B84"/>
    <w:rsid w:val="00E83195"/>
    <w:rsid w:val="00E8633B"/>
    <w:rsid w:val="00E94785"/>
    <w:rsid w:val="00EA1493"/>
    <w:rsid w:val="00EB190A"/>
    <w:rsid w:val="00EB4B66"/>
    <w:rsid w:val="00EE1130"/>
    <w:rsid w:val="00F00A4F"/>
    <w:rsid w:val="00F055AE"/>
    <w:rsid w:val="00F066AC"/>
    <w:rsid w:val="00F15D0C"/>
    <w:rsid w:val="00F33CD8"/>
    <w:rsid w:val="00F41D2B"/>
    <w:rsid w:val="00F7247D"/>
    <w:rsid w:val="00F9298C"/>
    <w:rsid w:val="00FC7688"/>
    <w:rsid w:val="00FD1DE2"/>
    <w:rsid w:val="0817A844"/>
    <w:rsid w:val="0CB5AC63"/>
    <w:rsid w:val="16E45EE7"/>
    <w:rsid w:val="18BBEE93"/>
    <w:rsid w:val="1A7154DA"/>
    <w:rsid w:val="1B34DD2F"/>
    <w:rsid w:val="1CD97FD5"/>
    <w:rsid w:val="34AF03AA"/>
    <w:rsid w:val="37448D3D"/>
    <w:rsid w:val="3D52E3CF"/>
    <w:rsid w:val="4191B6B3"/>
    <w:rsid w:val="44FB7B28"/>
    <w:rsid w:val="48BF0D08"/>
    <w:rsid w:val="4C232B9B"/>
    <w:rsid w:val="54FA064B"/>
    <w:rsid w:val="591A1AE0"/>
    <w:rsid w:val="5CF6EB09"/>
    <w:rsid w:val="5CF70687"/>
    <w:rsid w:val="6057BA6A"/>
    <w:rsid w:val="6D0A9531"/>
    <w:rsid w:val="70AC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8AE7B"/>
  <w15:chartTrackingRefBased/>
  <w15:docId w15:val="{91424BDC-CE20-45D7-BDBA-7BD54BB3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2970"/>
  </w:style>
  <w:style w:type="paragraph" w:styleId="Ttulo1">
    <w:name w:val="heading 1"/>
    <w:basedOn w:val="Normal"/>
    <w:link w:val="Ttulo1Car"/>
    <w:uiPriority w:val="9"/>
    <w:qFormat/>
    <w:rsid w:val="0052113B"/>
    <w:pPr>
      <w:pBdr>
        <w:top w:val="single" w:color="A6A6A6" w:themeColor="background1" w:themeShade="A6" w:sz="4" w:space="3"/>
      </w:pBdr>
      <w:spacing w:before="480" w:after="120"/>
      <w:contextualSpacing/>
      <w:outlineLvl w:val="0"/>
    </w:pPr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0AE7"/>
    <w:pPr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00380AE7"/>
  </w:style>
  <w:style w:type="paragraph" w:styleId="Piedepgina">
    <w:name w:val="footer"/>
    <w:basedOn w:val="Normal"/>
    <w:link w:val="PiedepginaCar"/>
    <w:uiPriority w:val="99"/>
    <w:unhideWhenUsed/>
    <w:rsid w:val="00380AE7"/>
    <w:pPr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80AE7"/>
  </w:style>
  <w:style w:type="character" w:styleId="Ttulo1Car" w:customStyle="1">
    <w:name w:val="Título 1 Car"/>
    <w:basedOn w:val="Fuentedeprrafopredeter"/>
    <w:link w:val="Ttulo1"/>
    <w:uiPriority w:val="9"/>
    <w:rsid w:val="0052113B"/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Listaconvieta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aconcuadrcula">
    <w:name w:val="Table Grid"/>
    <w:basedOn w:val="Tablanormal"/>
    <w:uiPriority w:val="39"/>
    <w:rsid w:val="005B1D68"/>
    <w:pPr>
      <w:spacing w:after="0"/>
    </w:pPr>
    <w:tblPr/>
  </w:style>
  <w:style w:type="paragraph" w:styleId="Listaconvieta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73BF9"/>
    <w:pPr>
      <w:contextualSpacing/>
    </w:pPr>
  </w:style>
  <w:style w:type="character" w:styleId="Ttulo2Car" w:customStyle="1">
    <w:name w:val="Título 2 Car"/>
    <w:basedOn w:val="Fuentedeprrafopredeter"/>
    <w:link w:val="Ttulo2"/>
    <w:uiPriority w:val="9"/>
    <w:rsid w:val="0052113B"/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ar"/>
    <w:uiPriority w:val="1"/>
    <w:qFormat/>
    <w:rsid w:val="0052113B"/>
    <w:pPr>
      <w:spacing w:after="0" w:line="216" w:lineRule="auto"/>
      <w:contextualSpacing/>
    </w:pPr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character" w:styleId="TtuloCar" w:customStyle="1">
    <w:name w:val="Título Car"/>
    <w:basedOn w:val="Fuentedeprrafopredeter"/>
    <w:link w:val="Ttulo"/>
    <w:uiPriority w:val="1"/>
    <w:rsid w:val="0052113B"/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paragraph" w:styleId="ContactInfo" w:customStyle="1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elmarcadordeposicin">
    <w:name w:val="Placeholder Text"/>
    <w:basedOn w:val="Fuentedeprrafopredeter"/>
    <w:uiPriority w:val="99"/>
    <w:semiHidden/>
    <w:rsid w:val="00BD669A"/>
    <w:rPr>
      <w:color w:val="595959" w:themeColor="text1" w:themeTint="A6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F04D2"/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Listaconnmeros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is">
    <w:name w:val="Emphasis"/>
    <w:basedOn w:val="Fuentedeprrafopredeter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922D0"/>
    <w:pPr>
      <w:pBdr>
        <w:top w:val="none" w:color="auto" w:sz="0" w:space="0"/>
      </w:pBdr>
      <w:outlineLvl w:val="9"/>
    </w:pPr>
  </w:style>
  <w:style w:type="paragraph" w:styleId="Subttulo">
    <w:name w:val="Subtitle"/>
    <w:basedOn w:val="Normal"/>
    <w:link w:val="SubttuloC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styleId="SubttuloCar" w:customStyle="1">
    <w:name w:val="Subtítulo Car"/>
    <w:basedOn w:val="Fuentedeprrafopredeter"/>
    <w:link w:val="Subttulo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2922D0"/>
    <w:pPr>
      <w:pBdr>
        <w:top w:val="single" w:color="007FAB" w:themeColor="accent1" w:sz="4" w:space="10"/>
        <w:bottom w:val="single" w:color="007FAB" w:themeColor="accent1" w:sz="4" w:space="10"/>
      </w:pBdr>
      <w:spacing w:before="360" w:after="360"/>
      <w:jc w:val="center"/>
    </w:pPr>
    <w:rPr>
      <w:i/>
      <w:iCs/>
      <w:color w:val="007FAB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/>
    <w:rsid w:val="002922D0"/>
    <w:rPr>
      <w:i/>
      <w:iCs/>
      <w:color w:val="007FAB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semiHidden/>
    <w:rsid w:val="002922D0"/>
    <w:rPr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922D0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922D0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2922D0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922D0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2922D0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2922D0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922D0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22D0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2922D0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22D0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922D0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2922D0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922D0"/>
    <w:pPr>
      <w:spacing w:after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2922D0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922D0"/>
    <w:pPr>
      <w:spacing w:after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2922D0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2922D0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2922D0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2922D0"/>
    <w:rPr>
      <w:rFonts w:ascii="Consolas" w:hAnsi="Consolas"/>
      <w:szCs w:val="21"/>
    </w:rPr>
  </w:style>
  <w:style w:type="paragraph" w:styleId="Bibliografa">
    <w:name w:val="Bibliography"/>
    <w:basedOn w:val="Normal"/>
    <w:next w:val="Normal"/>
    <w:uiPriority w:val="37"/>
    <w:semiHidden/>
    <w:unhideWhenUsed/>
    <w:rsid w:val="006C47D8"/>
  </w:style>
  <w:style w:type="paragraph" w:styleId="Textodebloque">
    <w:name w:val="Block Text"/>
    <w:basedOn w:val="Normal"/>
    <w:uiPriority w:val="99"/>
    <w:semiHidden/>
    <w:unhideWhenUsed/>
    <w:rsid w:val="006C47D8"/>
    <w:pPr>
      <w:pBdr>
        <w:top w:val="single" w:color="007FAB" w:themeColor="accent1" w:sz="2" w:space="10" w:frame="1"/>
        <w:left w:val="single" w:color="007FAB" w:themeColor="accent1" w:sz="2" w:space="10" w:frame="1"/>
        <w:bottom w:val="single" w:color="007FAB" w:themeColor="accent1" w:sz="2" w:space="10" w:frame="1"/>
        <w:right w:val="single" w:color="007FAB" w:themeColor="accent1" w:sz="2" w:space="10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C47D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sid w:val="006C47D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C47D8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006C47D8"/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C47D8"/>
    <w:pPr>
      <w:spacing w:after="26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/>
    <w:rsid w:val="006C47D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47D8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47D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C47D8"/>
    <w:pPr>
      <w:spacing w:after="26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/>
    <w:rsid w:val="006C47D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C47D8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rsid w:val="006C47D8"/>
  </w:style>
  <w:style w:type="paragraph" w:styleId="Cierre">
    <w:name w:val="Closing"/>
    <w:basedOn w:val="Normal"/>
    <w:link w:val="CierreCar"/>
    <w:uiPriority w:val="99"/>
    <w:semiHidden/>
    <w:unhideWhenUsed/>
    <w:rsid w:val="006C47D8"/>
    <w:pPr>
      <w:spacing w:after="0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/>
    <w:rsid w:val="006C47D8"/>
  </w:style>
  <w:style w:type="table" w:styleId="Cuadrculavistosa">
    <w:name w:val="Colorful Grid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B66" w:themeColor="accent1" w:themeShade="99" w:sz="4" w:space="0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A2B4C" w:themeColor="accent2" w:themeShade="99" w:sz="4" w:space="0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2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855" w:themeColor="accent3" w:themeShade="99" w:sz="4" w:space="0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2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3229" w:themeColor="accent4" w:themeShade="99" w:sz="4" w:space="0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2150F" w:themeColor="accent6" w:themeShade="99" w:sz="4" w:space="0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C47D8"/>
  </w:style>
  <w:style w:type="character" w:styleId="FechaCar" w:customStyle="1">
    <w:name w:val="Fecha Car"/>
    <w:basedOn w:val="Fuentedeprrafopredeter"/>
    <w:link w:val="Fecha"/>
    <w:uiPriority w:val="99"/>
    <w:semiHidden/>
    <w:rsid w:val="006C47D8"/>
  </w:style>
  <w:style w:type="paragraph" w:styleId="Firmadecorreo">
    <w:name w:val="E-mail Signature"/>
    <w:basedOn w:val="Normal"/>
    <w:link w:val="FirmadecorreoCar"/>
    <w:uiPriority w:val="99"/>
    <w:semiHidden/>
    <w:unhideWhenUsed/>
    <w:rsid w:val="006C47D8"/>
    <w:pPr>
      <w:spacing w:after="0"/>
    </w:pPr>
  </w:style>
  <w:style w:type="character" w:styleId="FirmadecorreoCar" w:customStyle="1">
    <w:name w:val="Firma de correo Car"/>
    <w:basedOn w:val="Fuentedeprrafopredeter"/>
    <w:link w:val="Firmadecorreo"/>
    <w:uiPriority w:val="99"/>
    <w:semiHidden/>
    <w:rsid w:val="006C47D8"/>
  </w:style>
  <w:style w:type="character" w:styleId="Refdenotaalfinal">
    <w:name w:val="endnote reference"/>
    <w:basedOn w:val="Fuentedeprrafopredeter"/>
    <w:uiPriority w:val="99"/>
    <w:semiHidden/>
    <w:unhideWhenUsed/>
    <w:rsid w:val="006C47D8"/>
    <w:rPr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6C47D8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6C47D8"/>
    <w:rPr>
      <w:vertAlign w:val="superscript"/>
    </w:rPr>
  </w:style>
  <w:style w:type="table" w:styleId="Tablaconcuadrcula1clara">
    <w:name w:val="Grid Table 1 Light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7DBFF" w:themeColor="accent1" w:themeTint="66" w:sz="4" w:space="0"/>
        <w:left w:val="single" w:color="77DBFF" w:themeColor="accent1" w:themeTint="66" w:sz="4" w:space="0"/>
        <w:bottom w:val="single" w:color="77DBFF" w:themeColor="accent1" w:themeTint="66" w:sz="4" w:space="0"/>
        <w:right w:val="single" w:color="77DBFF" w:themeColor="accent1" w:themeTint="66" w:sz="4" w:space="0"/>
        <w:insideH w:val="single" w:color="77DBFF" w:themeColor="accent1" w:themeTint="66" w:sz="4" w:space="0"/>
        <w:insideV w:val="single" w:color="77DB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EB6EE" w:themeColor="accent2" w:themeTint="66" w:sz="4" w:space="0"/>
        <w:left w:val="single" w:color="7EB6EE" w:themeColor="accent2" w:themeTint="66" w:sz="4" w:space="0"/>
        <w:bottom w:val="single" w:color="7EB6EE" w:themeColor="accent2" w:themeTint="66" w:sz="4" w:space="0"/>
        <w:right w:val="single" w:color="7EB6EE" w:themeColor="accent2" w:themeTint="66" w:sz="4" w:space="0"/>
        <w:insideH w:val="single" w:color="7EB6EE" w:themeColor="accent2" w:themeTint="66" w:sz="4" w:space="0"/>
        <w:insideV w:val="single" w:color="7EB6E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6DE8FE" w:themeColor="accent3" w:themeTint="66" w:sz="4" w:space="0"/>
        <w:left w:val="single" w:color="6DE8FE" w:themeColor="accent3" w:themeTint="66" w:sz="4" w:space="0"/>
        <w:bottom w:val="single" w:color="6DE8FE" w:themeColor="accent3" w:themeTint="66" w:sz="4" w:space="0"/>
        <w:right w:val="single" w:color="6DE8FE" w:themeColor="accent3" w:themeTint="66" w:sz="4" w:space="0"/>
        <w:insideH w:val="single" w:color="6DE8FE" w:themeColor="accent3" w:themeTint="66" w:sz="4" w:space="0"/>
        <w:insideV w:val="single" w:color="6DE8F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BFBDB0" w:themeColor="accent4" w:themeTint="66" w:sz="4" w:space="0"/>
        <w:left w:val="single" w:color="BFBDB0" w:themeColor="accent4" w:themeTint="66" w:sz="4" w:space="0"/>
        <w:bottom w:val="single" w:color="BFBDB0" w:themeColor="accent4" w:themeTint="66" w:sz="4" w:space="0"/>
        <w:right w:val="single" w:color="BFBDB0" w:themeColor="accent4" w:themeTint="66" w:sz="4" w:space="0"/>
        <w:insideH w:val="single" w:color="BFBDB0" w:themeColor="accent4" w:themeTint="66" w:sz="4" w:space="0"/>
        <w:insideV w:val="single" w:color="BFBDB0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EE968F" w:themeColor="accent6" w:themeTint="66" w:sz="4" w:space="0"/>
        <w:left w:val="single" w:color="EE968F" w:themeColor="accent6" w:themeTint="66" w:sz="4" w:space="0"/>
        <w:bottom w:val="single" w:color="EE968F" w:themeColor="accent6" w:themeTint="66" w:sz="4" w:space="0"/>
        <w:right w:val="single" w:color="EE968F" w:themeColor="accent6" w:themeTint="66" w:sz="4" w:space="0"/>
        <w:insideH w:val="single" w:color="EE968F" w:themeColor="accent6" w:themeTint="66" w:sz="4" w:space="0"/>
        <w:insideV w:val="single" w:color="EE968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2" w:space="0"/>
        <w:bottom w:val="single" w:color="33CAFF" w:themeColor="accent1" w:themeTint="99" w:sz="2" w:space="0"/>
        <w:insideH w:val="single" w:color="33CAFF" w:themeColor="accent1" w:themeTint="99" w:sz="2" w:space="0"/>
        <w:insideV w:val="single" w:color="33CA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3CA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2" w:space="0"/>
        <w:bottom w:val="single" w:color="3D91E5" w:themeColor="accent2" w:themeTint="99" w:sz="2" w:space="0"/>
        <w:insideH w:val="single" w:color="3D91E5" w:themeColor="accent2" w:themeTint="99" w:sz="2" w:space="0"/>
        <w:insideV w:val="single" w:color="3D91E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D91E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2" w:space="0"/>
        <w:bottom w:val="single" w:color="24DDFD" w:themeColor="accent3" w:themeTint="99" w:sz="2" w:space="0"/>
        <w:insideH w:val="single" w:color="24DDFD" w:themeColor="accent3" w:themeTint="99" w:sz="2" w:space="0"/>
        <w:insideV w:val="single" w:color="24DDF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4DDF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2" w:space="0"/>
        <w:bottom w:val="single" w:color="A09D88" w:themeColor="accent4" w:themeTint="99" w:sz="2" w:space="0"/>
        <w:insideH w:val="single" w:color="A09D88" w:themeColor="accent4" w:themeTint="99" w:sz="2" w:space="0"/>
        <w:insideV w:val="single" w:color="A09D88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9D88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2" w:space="0"/>
        <w:bottom w:val="single" w:color="E56258" w:themeColor="accent6" w:themeTint="99" w:sz="2" w:space="0"/>
        <w:insideH w:val="single" w:color="E56258" w:themeColor="accent6" w:themeTint="99" w:sz="2" w:space="0"/>
        <w:insideV w:val="single" w:color="E5625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5625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cuadrcula3">
    <w:name w:val="Grid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3-nfasis1">
    <w:name w:val="Grid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laconcuadrcula3-nfasis2">
    <w:name w:val="Grid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laconcuadrcula3-nfasis3">
    <w:name w:val="Grid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laconcuadrcula3-nfasis4">
    <w:name w:val="Grid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laconcuadrcula3-nfasis5">
    <w:name w:val="Grid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laconcuadrcula3-nfasis6">
    <w:name w:val="Grid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table" w:styleId="Tabladecuadrcula4">
    <w:name w:val="Grid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/>
    <w:rsid w:val="006C47D8"/>
    <w:rPr>
      <w:rFonts w:asciiTheme="majorHAnsi" w:hAnsiTheme="majorHAnsi" w:eastAsiaTheme="majorEastAsia" w:cstheme="majorBidi"/>
      <w:color w:val="005E80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C47D8"/>
    <w:rPr>
      <w:rFonts w:asciiTheme="majorHAnsi" w:hAnsiTheme="majorHAnsi" w:eastAsiaTheme="majorEastAsia" w:cstheme="majorBidi"/>
      <w:color w:val="003F55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C47D8"/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6C47D8"/>
  </w:style>
  <w:style w:type="paragraph" w:styleId="DireccinHTML">
    <w:name w:val="HTML Address"/>
    <w:basedOn w:val="Normal"/>
    <w:link w:val="DireccinHTMLCar"/>
    <w:uiPriority w:val="99"/>
    <w:semiHidden/>
    <w:unhideWhenUsed/>
    <w:rsid w:val="006C47D8"/>
    <w:pPr>
      <w:spacing w:after="0"/>
    </w:pPr>
    <w:rPr>
      <w:i/>
      <w:iCs/>
    </w:rPr>
  </w:style>
  <w:style w:type="character" w:styleId="DireccinHTMLCar" w:customStyle="1">
    <w:name w:val="Dirección HTML Car"/>
    <w:basedOn w:val="Fuentedeprrafopredeter"/>
    <w:link w:val="DireccinHTML"/>
    <w:uiPriority w:val="99"/>
    <w:semiHidden/>
    <w:rsid w:val="006C47D8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C47D8"/>
    <w:rPr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C47D8"/>
    <w:rPr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6C47D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6C47D8"/>
    <w:rPr>
      <w:color w:val="03618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C47D8"/>
    <w:rPr>
      <w:rFonts w:asciiTheme="majorHAnsi" w:hAnsiTheme="majorHAnsi" w:eastAsiaTheme="majorEastAsia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Cuadrculaclara">
    <w:name w:val="Light Grid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1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1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1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1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1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3CA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D91E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4DDF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9D88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5625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2">
    <w:name w:val="List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bottom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bottom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bottom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bottom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bottom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3">
    <w:name w:val="List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7FAB" w:themeColor="accent1" w:sz="4" w:space="0"/>
          <w:right w:val="single" w:color="007FAB" w:themeColor="accent1" w:sz="4" w:space="0"/>
        </w:tcBorders>
      </w:tcPr>
    </w:tblStylePr>
    <w:tblStylePr w:type="band1Horz">
      <w:tblPr/>
      <w:tcPr>
        <w:tcBorders>
          <w:top w:val="single" w:color="007FAB" w:themeColor="accent1" w:sz="4" w:space="0"/>
          <w:bottom w:val="single" w:color="007FAB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7FAB" w:themeColor="accent1" w:sz="4" w:space="0"/>
          <w:left w:val="nil"/>
        </w:tcBorders>
      </w:tcPr>
    </w:tblStylePr>
    <w:tblStylePr w:type="swCell">
      <w:tblPr/>
      <w:tcPr>
        <w:tcBorders>
          <w:top w:val="double" w:color="007FAB" w:themeColor="accent1" w:sz="4" w:space="0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14980" w:themeColor="accent2" w:sz="4" w:space="0"/>
          <w:right w:val="single" w:color="114980" w:themeColor="accent2" w:sz="4" w:space="0"/>
        </w:tcBorders>
      </w:tcPr>
    </w:tblStylePr>
    <w:tblStylePr w:type="band1Horz">
      <w:tblPr/>
      <w:tcPr>
        <w:tcBorders>
          <w:top w:val="single" w:color="114980" w:themeColor="accent2" w:sz="4" w:space="0"/>
          <w:bottom w:val="single" w:color="114980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14980" w:themeColor="accent2" w:sz="4" w:space="0"/>
          <w:left w:val="nil"/>
        </w:tcBorders>
      </w:tcPr>
    </w:tblStylePr>
    <w:tblStylePr w:type="swCell">
      <w:tblPr/>
      <w:tcPr>
        <w:tcBorders>
          <w:top w:val="double" w:color="114980" w:themeColor="accent2" w:sz="4" w:space="0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17A8E" w:themeColor="accent3" w:sz="4" w:space="0"/>
          <w:right w:val="single" w:color="017A8E" w:themeColor="accent3" w:sz="4" w:space="0"/>
        </w:tcBorders>
      </w:tcPr>
    </w:tblStylePr>
    <w:tblStylePr w:type="band1Horz">
      <w:tblPr/>
      <w:tcPr>
        <w:tcBorders>
          <w:top w:val="single" w:color="017A8E" w:themeColor="accent3" w:sz="4" w:space="0"/>
          <w:bottom w:val="single" w:color="017A8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17A8E" w:themeColor="accent3" w:sz="4" w:space="0"/>
          <w:left w:val="nil"/>
        </w:tcBorders>
      </w:tcPr>
    </w:tblStylePr>
    <w:tblStylePr w:type="swCell">
      <w:tblPr/>
      <w:tcPr>
        <w:tcBorders>
          <w:top w:val="double" w:color="017A8E" w:themeColor="accent3" w:sz="4" w:space="0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65445" w:themeColor="accent4" w:sz="4" w:space="0"/>
          <w:right w:val="single" w:color="565445" w:themeColor="accent4" w:sz="4" w:space="0"/>
        </w:tcBorders>
      </w:tcPr>
    </w:tblStylePr>
    <w:tblStylePr w:type="band1Horz">
      <w:tblPr/>
      <w:tcPr>
        <w:tcBorders>
          <w:top w:val="single" w:color="565445" w:themeColor="accent4" w:sz="4" w:space="0"/>
          <w:bottom w:val="single" w:color="56544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65445" w:themeColor="accent4" w:sz="4" w:space="0"/>
          <w:left w:val="nil"/>
        </w:tcBorders>
      </w:tcPr>
    </w:tblStylePr>
    <w:tblStylePr w:type="swCell">
      <w:tblPr/>
      <w:tcPr>
        <w:tcBorders>
          <w:top w:val="double" w:color="565445" w:themeColor="accent4" w:sz="4" w:space="0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2319" w:themeColor="accent6" w:sz="4" w:space="0"/>
          <w:right w:val="single" w:color="A52319" w:themeColor="accent6" w:sz="4" w:space="0"/>
        </w:tcBorders>
      </w:tcPr>
    </w:tblStylePr>
    <w:tblStylePr w:type="band1Horz">
      <w:tblPr/>
      <w:tcPr>
        <w:tcBorders>
          <w:top w:val="single" w:color="A52319" w:themeColor="accent6" w:sz="4" w:space="0"/>
          <w:bottom w:val="single" w:color="A52319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2319" w:themeColor="accent6" w:sz="4" w:space="0"/>
          <w:left w:val="nil"/>
        </w:tcBorders>
      </w:tcPr>
    </w:tblStylePr>
    <w:tblStylePr w:type="swCell">
      <w:tblPr/>
      <w:tcPr>
        <w:tcBorders>
          <w:top w:val="double" w:color="A52319" w:themeColor="accent6" w:sz="4" w:space="0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7FAB" w:themeColor="accent1" w:sz="24" w:space="0"/>
        <w:left w:val="single" w:color="007FAB" w:themeColor="accent1" w:sz="24" w:space="0"/>
        <w:bottom w:val="single" w:color="007FAB" w:themeColor="accent1" w:sz="24" w:space="0"/>
        <w:right w:val="single" w:color="007FAB" w:themeColor="accent1" w:sz="24" w:space="0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24" w:space="0"/>
        <w:bottom w:val="single" w:color="114980" w:themeColor="accent2" w:sz="24" w:space="0"/>
        <w:right w:val="single" w:color="114980" w:themeColor="accent2" w:sz="24" w:space="0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17A8E" w:themeColor="accent3" w:sz="24" w:space="0"/>
        <w:left w:val="single" w:color="017A8E" w:themeColor="accent3" w:sz="24" w:space="0"/>
        <w:bottom w:val="single" w:color="017A8E" w:themeColor="accent3" w:sz="24" w:space="0"/>
        <w:right w:val="single" w:color="017A8E" w:themeColor="accent3" w:sz="24" w:space="0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65445" w:themeColor="accent4" w:sz="24" w:space="0"/>
        <w:left w:val="single" w:color="565445" w:themeColor="accent4" w:sz="24" w:space="0"/>
        <w:bottom w:val="single" w:color="565445" w:themeColor="accent4" w:sz="24" w:space="0"/>
        <w:right w:val="single" w:color="565445" w:themeColor="accent4" w:sz="24" w:space="0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A52319" w:themeColor="accent6" w:sz="24" w:space="0"/>
        <w:left w:val="single" w:color="A52319" w:themeColor="accent6" w:sz="24" w:space="0"/>
        <w:bottom w:val="single" w:color="A52319" w:themeColor="accent6" w:sz="24" w:space="0"/>
        <w:right w:val="single" w:color="A52319" w:themeColor="accent6" w:sz="24" w:space="0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4" w:space="0"/>
        <w:bottom w:val="single" w:color="007FAB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7FAB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4" w:space="0"/>
        <w:bottom w:val="single" w:color="11498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11498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4" w:space="0"/>
        <w:bottom w:val="single" w:color="017A8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17A8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4" w:space="0"/>
        <w:bottom w:val="single" w:color="56544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56544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4" w:space="0"/>
        <w:bottom w:val="single" w:color="A52319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A52319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7FA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7FA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7FA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7FAB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1498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1498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1498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1498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17A8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17A8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17A8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17A8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6544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6544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6544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6544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2319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2319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2319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2319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  <w:insideV w:val="single" w:color="01BDFF" w:themeColor="accent1" w:themeTint="BF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BDF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  <w:insideV w:val="single" w:color="1B76D0" w:themeColor="accent2" w:themeTint="BF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B76D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  <w:insideV w:val="single" w:color="01C7E9" w:themeColor="accent3" w:themeTint="BF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C7E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  <w:insideV w:val="single" w:color="87846C" w:themeColor="accent4" w:themeTint="BF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46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  <w:insideV w:val="single" w:color="DF3A2E" w:themeColor="accent6" w:themeTint="BF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F3A2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color="007FAB" w:themeColor="accent1" w:sz="6" w:space="0"/>
          <w:insideV w:val="single" w:color="007FAB" w:themeColor="accent1" w:sz="6" w:space="0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color="114980" w:themeColor="accent2" w:sz="6" w:space="0"/>
          <w:insideV w:val="single" w:color="114980" w:themeColor="accent2" w:sz="6" w:space="0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color="017A8E" w:themeColor="accent3" w:sz="6" w:space="0"/>
          <w:insideV w:val="single" w:color="017A8E" w:themeColor="accent3" w:sz="6" w:space="0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color="565445" w:themeColor="accent4" w:sz="6" w:space="0"/>
          <w:insideV w:val="single" w:color="565445" w:themeColor="accent4" w:sz="6" w:space="0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color="A52319" w:themeColor="accent6" w:sz="6" w:space="0"/>
          <w:insideV w:val="single" w:color="A52319" w:themeColor="accent6" w:sz="6" w:space="0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6D3FF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EA4E9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9E3FD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AD9C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A7C74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7FAB" w:themeColor="accen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14980" w:themeColor="accent2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17A8E" w:themeColor="accent3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65445" w:themeColor="accent4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2319" w:themeColor="accent6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7FA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7FA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7FA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1498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1498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17A8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17A8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6544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6544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2319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2319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BDFF" w:themeColor="accent1" w:themeTint="BF" w:sz="8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BDFF" w:themeColor="accent1" w:themeTint="BF" w:sz="6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76D0" w:themeColor="accent2" w:themeTint="BF" w:sz="8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76D0" w:themeColor="accent2" w:themeTint="BF" w:sz="6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C7E9" w:themeColor="accent3" w:themeTint="BF" w:sz="8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C7E9" w:themeColor="accent3" w:themeTint="BF" w:sz="6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46C" w:themeColor="accent4" w:themeTint="BF" w:sz="8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46C" w:themeColor="accent4" w:themeTint="BF" w:sz="6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F3A2E" w:themeColor="accent6" w:themeTint="BF" w:sz="8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3A2E" w:themeColor="accent6" w:themeTint="BF" w:sz="6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C47D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/>
    <w:rsid w:val="006C47D8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C47D8"/>
    <w:pPr>
      <w:spacing w:after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/>
    <w:rsid w:val="006C47D8"/>
  </w:style>
  <w:style w:type="character" w:styleId="Nmerodepgina">
    <w:name w:val="page number"/>
    <w:basedOn w:val="Fuentedeprrafopredeter"/>
    <w:uiPriority w:val="99"/>
    <w:semiHidden/>
    <w:unhideWhenUsed/>
    <w:rsid w:val="006C47D8"/>
  </w:style>
  <w:style w:type="table" w:styleId="Tablanormal1">
    <w:name w:val="Plain Table 1"/>
    <w:basedOn w:val="Tablanormal"/>
    <w:uiPriority w:val="41"/>
    <w:rsid w:val="006C47D8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C47D8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anormal3">
    <w:name w:val="Plain Table 3"/>
    <w:basedOn w:val="Tab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C47D8"/>
  </w:style>
  <w:style w:type="character" w:styleId="SaludoCar" w:customStyle="1">
    <w:name w:val="Saludo Car"/>
    <w:basedOn w:val="Fuentedeprrafopredeter"/>
    <w:link w:val="Saludo"/>
    <w:uiPriority w:val="99"/>
    <w:semiHidden/>
    <w:rsid w:val="006C47D8"/>
  </w:style>
  <w:style w:type="paragraph" w:styleId="Firma">
    <w:name w:val="Signature"/>
    <w:basedOn w:val="Normal"/>
    <w:link w:val="FirmaCar"/>
    <w:uiPriority w:val="99"/>
    <w:semiHidden/>
    <w:unhideWhenUsed/>
    <w:rsid w:val="006C47D8"/>
    <w:pPr>
      <w:spacing w:after="0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/>
    <w:rsid w:val="006C47D8"/>
  </w:style>
  <w:style w:type="character" w:styleId="Textoennegrita">
    <w:name w:val="Strong"/>
    <w:basedOn w:val="Fuentedeprrafopredeter"/>
    <w:uiPriority w:val="22"/>
    <w:semiHidden/>
    <w:unhideWhenUsed/>
    <w:qFormat/>
    <w:rsid w:val="006C47D8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C47D8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C47D8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C47D8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C47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C47D8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C47D8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C47D8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C47D8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clara">
    <w:name w:val="Grid Table Light"/>
    <w:basedOn w:val="Tablanormal"/>
    <w:uiPriority w:val="40"/>
    <w:rsid w:val="006C47D8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lista1">
    <w:name w:val="Table List 1"/>
    <w:basedOn w:val="Tablanormal"/>
    <w:uiPriority w:val="99"/>
    <w:semiHidden/>
    <w:unhideWhenUsed/>
    <w:rsid w:val="006C47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C47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C47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C47D8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C47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C47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web1">
    <w:name w:val="Table Web 1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styleId="Icons" w:customStyle="1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2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glossaryDocument" Target="glossary/document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yperlink" Target="https://www.linkedin.com/in/martinbrocca" TargetMode="External" Id="rId10" /><Relationship Type="http://schemas.openxmlformats.org/officeDocument/2006/relationships/styles" Target="styles.xml" Id="rId4" /><Relationship Type="http://schemas.openxmlformats.org/officeDocument/2006/relationships/hyperlink" Target="mailto:martinbrocca@gmail.com" TargetMode="Externa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ARMEN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8118A13BEB249FEBB840DE719E03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02196-6C21-4E3F-B7DD-DBB4F4B65ADD}"/>
      </w:docPartPr>
      <w:docPartBody>
        <w:p w:rsidR="002D2B28" w:rsidRDefault="005110F6">
          <w:pPr>
            <w:pStyle w:val="98118A13BEB249FEBB840DE719E038BB"/>
          </w:pPr>
          <w:r>
            <w:t>First Name</w:t>
          </w:r>
        </w:p>
      </w:docPartBody>
    </w:docPart>
    <w:docPart>
      <w:docPartPr>
        <w:name w:val="87B1DC209C1542E88B00C3A89ED49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DA65-2EEB-45F0-A896-0F2A26513DB9}"/>
      </w:docPartPr>
      <w:docPartBody>
        <w:p w:rsidR="002D2B28" w:rsidRDefault="005110F6">
          <w:pPr>
            <w:pStyle w:val="87B1DC209C1542E88B00C3A89ED49520"/>
          </w:pPr>
          <w:r>
            <w:t>Last Name</w:t>
          </w:r>
        </w:p>
      </w:docPartBody>
    </w:docPart>
    <w:docPart>
      <w:docPartPr>
        <w:name w:val="BCCB561F2F2F474DA3BEF9670D75E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174B2-8C3F-4489-A535-0C424E992899}"/>
      </w:docPartPr>
      <w:docPartBody>
        <w:p w:rsidR="002D2B28" w:rsidRDefault="005110F6">
          <w:pPr>
            <w:pStyle w:val="BCCB561F2F2F474DA3BEF9670D75EB7A"/>
          </w:pPr>
          <w:r w:rsidRPr="009D0878">
            <w:t>Address</w:t>
          </w:r>
        </w:p>
      </w:docPartBody>
    </w:docPart>
    <w:docPart>
      <w:docPartPr>
        <w:name w:val="3F6D0E1D7A53462A98D0DB6D65778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6D1FB-361D-46C9-A9E4-F0E9C5497E74}"/>
      </w:docPartPr>
      <w:docPartBody>
        <w:p w:rsidR="002D2B28" w:rsidRDefault="005110F6">
          <w:pPr>
            <w:pStyle w:val="3F6D0E1D7A53462A98D0DB6D657788BA"/>
          </w:pPr>
          <w:r w:rsidRPr="009D0878">
            <w:t>Phone</w:t>
          </w:r>
        </w:p>
      </w:docPartBody>
    </w:docPart>
    <w:docPart>
      <w:docPartPr>
        <w:name w:val="42BE851D6A1F454B80496A11DF891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AA5D2-4FC2-425E-9365-3F061750936E}"/>
      </w:docPartPr>
      <w:docPartBody>
        <w:p w:rsidR="002D2B28" w:rsidRDefault="005110F6">
          <w:pPr>
            <w:pStyle w:val="42BE851D6A1F454B80496A11DF8915D5"/>
          </w:pPr>
          <w:r w:rsidRPr="009D0878">
            <w:t>Email</w:t>
          </w:r>
        </w:p>
      </w:docPartBody>
    </w:docPart>
    <w:docPart>
      <w:docPartPr>
        <w:name w:val="39820F6DC8434B8BA621E317EA6D1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1C952-B743-4283-8E5E-2CEC1AB5A1EA}"/>
      </w:docPartPr>
      <w:docPartBody>
        <w:p w:rsidR="002D2B28" w:rsidRDefault="005110F6">
          <w:pPr>
            <w:pStyle w:val="39820F6DC8434B8BA621E317EA6D1175"/>
          </w:pPr>
          <w:r w:rsidRPr="009D0878">
            <w:t>LinkedIn Profile</w:t>
          </w:r>
        </w:p>
      </w:docPartBody>
    </w:docPart>
    <w:docPart>
      <w:docPartPr>
        <w:name w:val="55F6B95A609D4EA3B9AC66B89117E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2D320-B461-42D8-9FF3-86DFAF20DA3D}"/>
      </w:docPartPr>
      <w:docPartBody>
        <w:p w:rsidR="002D2B28" w:rsidRDefault="005110F6">
          <w:pPr>
            <w:pStyle w:val="55F6B95A609D4EA3B9AC66B89117E8F3"/>
          </w:pPr>
          <w:r>
            <w:t>Skills</w:t>
          </w:r>
        </w:p>
      </w:docPartBody>
    </w:docPart>
    <w:docPart>
      <w:docPartPr>
        <w:name w:val="25E5FDE41072447CA66E346B9C1C0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5E86D-C5BA-4D1C-8A42-76712EFDF705}"/>
      </w:docPartPr>
      <w:docPartBody>
        <w:p w:rsidR="002D2B28" w:rsidRDefault="005110F6">
          <w:pPr>
            <w:pStyle w:val="25E5FDE41072447CA66E346B9C1C06F4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81"/>
    <w:rsid w:val="002D2B28"/>
    <w:rsid w:val="00403E29"/>
    <w:rsid w:val="005110F6"/>
    <w:rsid w:val="005B44E8"/>
    <w:rsid w:val="00780F81"/>
    <w:rsid w:val="00851A10"/>
    <w:rsid w:val="00AF2C10"/>
    <w:rsid w:val="00CC62B8"/>
    <w:rsid w:val="00E0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8118A13BEB249FEBB840DE719E038BB">
    <w:name w:val="98118A13BEB249FEBB840DE719E038BB"/>
  </w:style>
  <w:style w:type="paragraph" w:customStyle="1" w:styleId="87B1DC209C1542E88B00C3A89ED49520">
    <w:name w:val="87B1DC209C1542E88B00C3A89ED49520"/>
  </w:style>
  <w:style w:type="paragraph" w:customStyle="1" w:styleId="BCCB561F2F2F474DA3BEF9670D75EB7A">
    <w:name w:val="BCCB561F2F2F474DA3BEF9670D75EB7A"/>
  </w:style>
  <w:style w:type="paragraph" w:customStyle="1" w:styleId="3F6D0E1D7A53462A98D0DB6D657788BA">
    <w:name w:val="3F6D0E1D7A53462A98D0DB6D657788BA"/>
  </w:style>
  <w:style w:type="paragraph" w:customStyle="1" w:styleId="42BE851D6A1F454B80496A11DF8915D5">
    <w:name w:val="42BE851D6A1F454B80496A11DF8915D5"/>
  </w:style>
  <w:style w:type="paragraph" w:customStyle="1" w:styleId="39820F6DC8434B8BA621E317EA6D1175">
    <w:name w:val="39820F6DC8434B8BA621E317EA6D1175"/>
  </w:style>
  <w:style w:type="paragraph" w:customStyle="1" w:styleId="55F6B95A609D4EA3B9AC66B89117E8F3">
    <w:name w:val="55F6B95A609D4EA3B9AC66B89117E8F3"/>
  </w:style>
  <w:style w:type="character" w:styleId="nfasis">
    <w:name w:val="Emphasis"/>
    <w:basedOn w:val="Fuentedeprrafopredeter"/>
    <w:uiPriority w:val="20"/>
    <w:qFormat/>
    <w:rsid w:val="00780F81"/>
    <w:rPr>
      <w:b w:val="0"/>
      <w:i w:val="0"/>
      <w:iCs/>
      <w:color w:val="595959" w:themeColor="text1" w:themeTint="A6"/>
    </w:rPr>
  </w:style>
  <w:style w:type="paragraph" w:customStyle="1" w:styleId="25E5FDE41072447CA66E346B9C1C06F4">
    <w:name w:val="25E5FDE41072447CA66E346B9C1C06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Martin</Abstract>
  <CompanyAddress>The Woodlands, TX</CompanyAddress>
  <CompanyPhone>+1-832-323-2199</CompanyPhone>
  <CompanyFax/>
  <CompanyEmail>martinbrocca@gmail.com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2F24F1-D7FD-4DD8-9298-03A7AF59A26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Balanced Resume (Modern design).dotx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Garmendia, Ariadna</dc:creator>
  <keywords>https://www.linkedin.com/in/martinbrocca</keywords>
  <dc:description/>
  <lastModifiedBy>Martin Brocca</lastModifiedBy>
  <revision>4</revision>
  <lastPrinted>2022-02-06T14:37:00.0000000Z</lastPrinted>
  <dcterms:created xsi:type="dcterms:W3CDTF">2024-06-05T01:13:00.0000000Z</dcterms:created>
  <dcterms:modified xsi:type="dcterms:W3CDTF">2024-06-22T22:10:05.3325354Z</dcterms:modified>
  <category>Brocca</category>
</coreProperties>
</file>